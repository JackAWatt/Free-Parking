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EAF" w:rsidRDefault="00005EAF"/>
    <w:sdt>
      <w:sdtPr>
        <w:rPr>
          <w:rFonts w:asciiTheme="majorHAnsi" w:hAnsiTheme="majorHAnsi"/>
          <w:szCs w:val="20"/>
        </w:rPr>
        <w:id w:val="780446891"/>
        <w:docPartObj>
          <w:docPartGallery w:val="Cover Pages"/>
          <w:docPartUnique/>
        </w:docPartObj>
      </w:sdt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187"/>
            <w:gridCol w:w="2838"/>
            <w:gridCol w:w="1550"/>
            <w:gridCol w:w="4015"/>
          </w:tblGrid>
          <w:tr w:rsidR="00B1700F" w:rsidRPr="002B4E34" w:rsidTr="00FF3E74">
            <w:tc>
              <w:tcPr>
                <w:tcW w:w="1187" w:type="dxa"/>
                <w:vAlign w:val="center"/>
              </w:tcPr>
              <w:p w:rsidR="00B1700F" w:rsidRPr="002B4E34" w:rsidRDefault="00B1700F" w:rsidP="00A0677A">
                <w:pPr>
                  <w:pStyle w:val="NoSpacing"/>
                  <w:rPr>
                    <w:rFonts w:asciiTheme="majorHAnsi" w:hAnsiTheme="majorHAnsi"/>
                  </w:rPr>
                </w:pPr>
              </w:p>
            </w:tc>
            <w:tc>
              <w:tcPr>
                <w:tcW w:w="2838" w:type="dxa"/>
                <w:vAlign w:val="center"/>
              </w:tcPr>
              <w:p w:rsidR="00B1700F" w:rsidRPr="002B4E34" w:rsidRDefault="00B1700F" w:rsidP="00A0677A">
                <w:pPr>
                  <w:pStyle w:val="NoSpacing"/>
                  <w:rPr>
                    <w:rFonts w:asciiTheme="majorHAnsi" w:hAnsiTheme="majorHAnsi"/>
                  </w:rPr>
                </w:pPr>
              </w:p>
            </w:tc>
            <w:tc>
              <w:tcPr>
                <w:tcW w:w="5565" w:type="dxa"/>
                <w:gridSpan w:val="2"/>
                <w:vAlign w:val="center"/>
              </w:tcPr>
              <w:p w:rsidR="00B1700F" w:rsidRPr="002B4E34" w:rsidRDefault="00B1700F" w:rsidP="00A0677A">
                <w:pPr>
                  <w:pStyle w:val="NoSpacing"/>
                  <w:rPr>
                    <w:rFonts w:asciiTheme="majorHAnsi" w:hAnsiTheme="majorHAnsi"/>
                  </w:rPr>
                </w:pPr>
              </w:p>
            </w:tc>
          </w:tr>
          <w:tr w:rsidR="00B1700F" w:rsidRPr="002B4E34" w:rsidTr="00FF3E74">
            <w:tc>
              <w:tcPr>
                <w:tcW w:w="4025" w:type="dxa"/>
                <w:gridSpan w:val="2"/>
                <w:vAlign w:val="center"/>
              </w:tcPr>
              <w:p w:rsidR="00B1700F" w:rsidRPr="002B4E34" w:rsidRDefault="009F6B37" w:rsidP="00A0677A">
                <w:pPr>
                  <w:pStyle w:val="NoSpacing"/>
                  <w:rPr>
                    <w:rFonts w:asciiTheme="majorHAnsi" w:hAnsiTheme="majorHAnsi"/>
                  </w:rPr>
                </w:pPr>
                <w:r w:rsidRPr="002B4E34">
                  <w:rPr>
                    <w:rFonts w:asciiTheme="majorHAnsi" w:hAnsiTheme="majorHAnsi"/>
                    <w:noProof/>
                    <w:lang w:val="en-CA" w:eastAsia="en-CA"/>
                  </w:rPr>
                  <mc:AlternateContent>
                    <mc:Choice Requires="wpg">
                      <w:drawing>
                        <wp:inline distT="0" distB="0" distL="0" distR="0" wp14:anchorId="678BBBE4" wp14:editId="76B40652">
                          <wp:extent cx="2332355" cy="234950"/>
                          <wp:effectExtent l="9525" t="9525" r="20320" b="12700"/>
                          <wp:docPr id="1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6"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7"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8"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89F7A6"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7FMUAAADbAAAADwAAAGRycy9kb3ducmV2LnhtbESPQWvCQBCF70L/wzKFXkQ3KUUkZiPS&#10;IkihFTXeh+yYBLOzIbuapL++Wyh4m+G9ed+bdD2YRtypc7VlBfE8AkFcWF1zqSA/bWdLEM4ja2ws&#10;k4KRHKyzp0mKibY9H+h+9KUIIewSVFB53yZSuqIig25uW+KgXWxn0Ie1K6XusA/hppGvUbSQBmsO&#10;hApbeq+ouB5vJnCn+9tn/zPmNH5Q/P32FZ3Pca7Uy/OwWYHwNPiH+f96p0P9Bfz9Ega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87FMUAAADbAAAADwAAAAAAAAAA&#10;AAAAAAChAgAAZHJzL2Rvd25yZXYueG1sUEsFBgAAAAAEAAQA+QAAAJMDA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ycMUAAADbAAAADwAAAGRycy9kb3ducmV2LnhtbERPTWvCQBC9F/oflin0UuqmhahE1yBS&#10;bUEU1B70NmbHJCQ7G7LbmP57Vyj0No/3OdO0N7XoqHWlZQVvgwgEcWZ1ybmC78PydQzCeWSNtWVS&#10;8EsO0tnjwxQTba+8o27vcxFC2CWooPC+SaR0WUEG3cA2xIG72NagD7DNpW7xGsJNLd+jaCgNlhwa&#10;CmxoUVBW7X+MgtX6ctzFh9Nm+bLW41W8rTaf5w+lnp/6+QSEp97/i//cXzrMH8H9l3C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8ycMUAAADbAAAADwAAAAAAAAAA&#10;AAAAAAChAgAAZHJzL2Rvd25yZXYueG1sUEsFBgAAAAAEAAQA+QAAAJMDA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rhI8QAAADbAAAADwAAAGRycy9kb3ducmV2LnhtbESPQYvCQAyF74L/YYjgRXSqoEh1lCIK&#10;Iuxh3UWvoRPbaidTOqN2//3msLC3hPfy3pf1tnO1elEbKs8GppMEFHHubcWFge+vw3gJKkRki7Vn&#10;MvBDAbabfm+NqfVv/qTXORZKQjikaKCMsUm1DnlJDsPEN8Si3XzrMMraFtq2+JZwV+tZkiy0w4ql&#10;ocSGdiXlj/PTGbg202VW7HfZNd5Hpw/n54/RZW7McNBlK1CRuvhv/rs+WsEXWPlFB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uEjxAAAANsAAAAPAAAAAAAAAAAA&#10;AAAAAKECAABkcnMvZG93bnJldi54bWxQSwUGAAAAAAQABAD5AAAAkgM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hH8EAAADbAAAADwAAAGRycy9kb3ducmV2LnhtbERPPW/CMBDdK/U/WFepW3HIgCBgUElV&#10;ibEEBsZTfMQp8TmKDQn59bhSJbZ7ep+32gy2ETfqfO1YwXSSgCAuna65UnA8fH/MQfiArLFxTAru&#10;5GGzfn1ZYaZdz3u6FaESMYR9hgpMCG0mpS8NWfQT1xJH7uw6iyHCrpK6wz6G20amSTKTFmuODQZb&#10;yg2Vl+JqFfyMX9c+T3+3p0LK+0kvxnp+GZV6fxs+lyACDeEp/nfvdJy/gL9f4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eEfwQAAANsAAAAPAAAAAAAAAAAAAAAA&#10;AKECAABkcnMvZG93bnJldi54bWxQSwUGAAAAAAQABAD5AAAAjwM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6YcEAAADbAAAADwAAAGRycy9kb3ducmV2LnhtbERPPWvDMBDdA/0P4grdYrkeWuNGCUmJ&#10;odAsjT1kPKyzLWqdjKXEbn99NBQ6Pt73ZrfYQdxo8saxguckBUHcOG24U1BX5ToH4QOyxsExKfgh&#10;D7vtw2qDhXYzf9HtHDoRQ9gXqKAPYSyk9E1PFn3iRuLItW6yGCKcOqknnGO4HWSWpi/SouHY0ONI&#10;7z013+erVdB+ppca2/bVHHIjs7KsTtnxV6mnx2X/BiLQEv7Ff+4PrSCL6+OX+A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5fphwQAAANsAAAAPAAAAAAAAAAAAAAAA&#10;AKECAABkcnMvZG93bnJldi54bWxQSwUGAAAAAAQABAD5AAAAjwMAAAAA&#10;" strokecolor="#438086 [3205]" strokeweight=".25pt"/>
                          <w10:anchorlock/>
                        </v:group>
                      </w:pict>
                    </mc:Fallback>
                  </mc:AlternateContent>
                </w:r>
              </w:p>
            </w:tc>
            <w:tc>
              <w:tcPr>
                <w:tcW w:w="5565" w:type="dxa"/>
                <w:gridSpan w:val="2"/>
                <w:vAlign w:val="center"/>
              </w:tcPr>
              <w:p w:rsidR="00B1700F" w:rsidRPr="002B4E34" w:rsidRDefault="00B1700F" w:rsidP="00A0677A">
                <w:pPr>
                  <w:pStyle w:val="NoSpacing"/>
                  <w:rPr>
                    <w:rFonts w:asciiTheme="majorHAnsi" w:hAnsiTheme="majorHAnsi"/>
                  </w:rPr>
                </w:pPr>
              </w:p>
            </w:tc>
          </w:tr>
          <w:tr w:rsidR="00B1700F" w:rsidRPr="002B4E34" w:rsidTr="00FF3E74">
            <w:trPr>
              <w:trHeight w:val="1800"/>
            </w:trPr>
            <w:tc>
              <w:tcPr>
                <w:tcW w:w="9590" w:type="dxa"/>
                <w:gridSpan w:val="4"/>
                <w:tcMar>
                  <w:top w:w="115" w:type="dxa"/>
                  <w:left w:w="115" w:type="dxa"/>
                  <w:bottom w:w="72" w:type="dxa"/>
                  <w:right w:w="115" w:type="dxa"/>
                </w:tcMar>
                <w:vAlign w:val="center"/>
              </w:tcPr>
              <w:p w:rsidR="00B1700F" w:rsidRPr="002B4E34" w:rsidRDefault="0013714D" w:rsidP="00A0677A">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dataBinding w:prefixMappings="xmlns:ns0='http://schemas.openxmlformats.org/package/2006/metadata/core-properties' xmlns:ns1='http://purl.org/dc/elements/1.1/'" w:xpath="/ns0:coreProperties[1]/ns1:title[1]" w:storeItemID="{6C3C8BC8-F283-45AE-878A-BAB7291924A1}"/>
                    <w:text/>
                  </w:sdtPr>
                  <w:sdtContent>
                    <w:r w:rsidR="00914E40" w:rsidRPr="002B4E34">
                      <w:rPr>
                        <w:rFonts w:asciiTheme="majorHAnsi" w:hAnsiTheme="majorHAnsi"/>
                        <w:color w:val="3E3E67" w:themeColor="accent1" w:themeShade="BF"/>
                        <w:sz w:val="72"/>
                        <w:szCs w:val="72"/>
                        <w:lang w:val="en-CA"/>
                      </w:rPr>
                      <w:t>Parts and Service System</w:t>
                    </w:r>
                  </w:sdtContent>
                </w:sdt>
              </w:p>
              <w:p w:rsidR="00B1700F" w:rsidRPr="002B4E34" w:rsidRDefault="0013714D" w:rsidP="00A0677A">
                <w:pPr>
                  <w:pStyle w:val="NoSpacing"/>
                  <w:rPr>
                    <w:rFonts w:asciiTheme="majorHAnsi" w:hAnsiTheme="majorHAnsi"/>
                  </w:rPr>
                </w:pPr>
                <w:sdt>
                  <w:sdtPr>
                    <w:rPr>
                      <w:rFonts w:asciiTheme="majorHAnsi" w:hAnsiTheme="majorHAnsi"/>
                      <w:i/>
                      <w:color w:val="424456" w:themeColor="text2"/>
                      <w:sz w:val="28"/>
                      <w:szCs w:val="28"/>
                    </w:rPr>
                    <w:alias w:val="Subtitle"/>
                    <w:id w:val="220683832"/>
                    <w:dataBinding w:prefixMappings="xmlns:ns0='http://schemas.openxmlformats.org/package/2006/metadata/core-properties' xmlns:ns1='http://purl.org/dc/elements/1.1/'" w:xpath="/ns0:coreProperties[1]/ns1:subject[1]" w:storeItemID="{6C3C8BC8-F283-45AE-878A-BAB7291924A1}"/>
                    <w:text/>
                  </w:sdtPr>
                  <w:sdtContent>
                    <w:r w:rsidR="00914E40" w:rsidRPr="002B4E34">
                      <w:rPr>
                        <w:rFonts w:asciiTheme="majorHAnsi" w:hAnsiTheme="majorHAnsi"/>
                        <w:i/>
                        <w:color w:val="424456" w:themeColor="text2"/>
                        <w:sz w:val="28"/>
                        <w:szCs w:val="28"/>
                        <w:lang w:val="en-CA"/>
                      </w:rPr>
                      <w:t>An analysis by Revivify</w:t>
                    </w:r>
                  </w:sdtContent>
                </w:sdt>
              </w:p>
            </w:tc>
          </w:tr>
          <w:tr w:rsidR="00B1700F" w:rsidRPr="002B4E34" w:rsidTr="00FF3E74">
            <w:tc>
              <w:tcPr>
                <w:tcW w:w="1187" w:type="dxa"/>
                <w:vAlign w:val="center"/>
              </w:tcPr>
              <w:p w:rsidR="00B1700F" w:rsidRPr="002B4E34" w:rsidRDefault="00B1700F" w:rsidP="00A0677A">
                <w:pPr>
                  <w:pStyle w:val="NoSpacing"/>
                  <w:rPr>
                    <w:rFonts w:asciiTheme="majorHAnsi" w:hAnsiTheme="majorHAnsi"/>
                  </w:rPr>
                </w:pPr>
              </w:p>
            </w:tc>
            <w:tc>
              <w:tcPr>
                <w:tcW w:w="4388" w:type="dxa"/>
                <w:gridSpan w:val="2"/>
                <w:vAlign w:val="center"/>
              </w:tcPr>
              <w:p w:rsidR="00B1700F" w:rsidRPr="002B4E34" w:rsidRDefault="00B1700F" w:rsidP="00A0677A">
                <w:pPr>
                  <w:pStyle w:val="NoSpacing"/>
                  <w:rPr>
                    <w:rFonts w:asciiTheme="majorHAnsi" w:hAnsiTheme="majorHAnsi"/>
                  </w:rPr>
                </w:pPr>
              </w:p>
            </w:tc>
            <w:tc>
              <w:tcPr>
                <w:tcW w:w="4015" w:type="dxa"/>
                <w:vAlign w:val="center"/>
              </w:tcPr>
              <w:p w:rsidR="00B1700F" w:rsidRPr="002B4E34" w:rsidRDefault="009F6B37" w:rsidP="00A0677A">
                <w:pPr>
                  <w:pStyle w:val="NoSpacing"/>
                  <w:rPr>
                    <w:rFonts w:asciiTheme="majorHAnsi" w:hAnsiTheme="majorHAnsi"/>
                  </w:rPr>
                </w:pPr>
                <w:r w:rsidRPr="002B4E34">
                  <w:rPr>
                    <w:rFonts w:asciiTheme="majorHAnsi" w:hAnsiTheme="majorHAnsi"/>
                    <w:noProof/>
                    <w:lang w:val="en-CA" w:eastAsia="en-CA"/>
                  </w:rPr>
                  <mc:AlternateContent>
                    <mc:Choice Requires="wpg">
                      <w:drawing>
                        <wp:inline distT="0" distB="0" distL="0" distR="0" wp14:anchorId="73637897" wp14:editId="4A161BFC">
                          <wp:extent cx="2348230" cy="276225"/>
                          <wp:effectExtent l="19050" t="19050" r="23495" b="9525"/>
                          <wp:docPr id="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8"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0"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6E1D8"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z8l34cYDAACzFwAADgAAAAAAAAAAAAAA&#10;AAAuAgAAZHJzL2Uyb0RvYy54bWxQSwECLQAUAAYACAAAACEAyjW93twAAAAEAQAADwAAAAAAAAAA&#10;AAAAAAAgBgAAZHJzL2Rvd25yZXYueG1sUEsFBgAAAAAEAAQA8wAAACkHA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kV8QAAADaAAAADwAAAGRycy9kb3ducmV2LnhtbESPwWrCQBCG74LvsEyhF6kbpYiNriKK&#10;0PagVAteh+w0CWZnQ3aNydt3DoLH4Z//m/mW685VqqUmlJ4NTMYJKOLM25JzA7/n/dscVIjIFivP&#10;ZKCnAOvVcLDE1Po7/1B7irkSCIcUDRQx1qnWISvIYRj7mliyP984jDI2ubYN3gXuKj1Nkpl2WLJc&#10;KLCmbUHZ9XRzQjn336Ov+fU9320OSXs52m1//DDm9aXbLEBF6uJz+dH+tAbkV1ERDd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2RXxAAAANoAAAAPAAAAAAAAAAAA&#10;AAAAAKECAABkcnMvZG93bnJldi54bWxQSwUGAAAAAAQABAD5AAAAkgM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oLNMMAAADaAAAADwAAAGRycy9kb3ducmV2LnhtbESP3WoCMRSE7wXfIRyhd5rYguhqlCII&#10;Ikrxh16fbo67Wzcn201017dvBMHLYWa+YWaL1pbiRrUvHGsYDhQI4tSZgjMNp+OqPwbhA7LB0jFp&#10;uJOHxbzbmWFiXMN7uh1CJiKEfYIa8hCqREqf5mTRD1xFHL2zqy2GKOtMmhqbCLelfFdqJC0WHBdy&#10;rGiZU3o5XK2G9P5TbdZ/zcfv1/CoNrvGq8v3Vuu3Xvs5BRGoDa/ws702GibwuBJv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KCzTDAAAA2gAAAA8AAAAAAAAAAAAA&#10;AAAAoQIAAGRycy9kb3ducmV2LnhtbFBLBQYAAAAABAAEAPkAAACRAw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G+8QAAADbAAAADwAAAGRycy9kb3ducmV2LnhtbESPTWvCQBCG70L/wzIFL1I3ESkldZWi&#10;CCLYUhvvQ3aahGZnQ3Y1ib++cyj0NsO8H8+sNoNr1I26UHs2kM4TUMSFtzWXBvKv/dMLqBCRLTae&#10;ycBIATbrh8kKM+t7/qTbOZZKQjhkaKCKsc20DkVFDsPct8Ry+/adwyhrV2rbYS/hrtGLJHnWDmuW&#10;hgpb2lZU/JyvTnpnH9djfx9zGneUvi9PyeWS5sZMH4e3V1CRhvgv/nMfrO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ugb7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n8QAAADbAAAADwAAAGRycy9kb3ducmV2LnhtbERPTWvCQBC9F/oflil4KXUTQZHoKkVM&#10;WhAFtYd6m2bHJCQ7G7JbTf+9Kwi9zeN9znzZm0ZcqHOVZQXxMAJBnFtdcaHg65i+TUE4j6yxsUwK&#10;/sjBcvH8NMdE2yvv6XLwhQgh7BJUUHrfJlK6vCSDbmhb4sCdbWfQB9gVUnd4DeGmkaMomkiDFYeG&#10;EltalZTXh1+jINucv/fj42mbvm70NBvv6u3Hz1qpwUv/PgPhqff/4of7U4f5Mdx/C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6g+fxAAAANsAAAAPAAAAAAAAAAAA&#10;AAAAAKECAABkcnMvZG93bnJldi54bWxQSwUGAAAAAAQABAD5AAAAkgM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ifL8AAADbAAAADwAAAGRycy9kb3ducmV2LnhtbERPS4vCMBC+L/gfwgje1lSRRapRFkXw&#10;Zn3icbaZbco2k9pErf9+Iwje5uN7znTe2krcqPGlYwWDfgKCOHe65ELBYb/6HIPwAVlj5ZgUPMjD&#10;fNb5mGKq3Z23dNuFQsQQ9ikqMCHUqZQ+N2TR911NHLlf11gMETaF1A3eY7it5DBJvqTFkmODwZoW&#10;hvK/3dUqqDej7IeOJ8rkMRuZamkv541VqtdtvycgArXhLX651zrOH8Lzl3iAn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7ifL8AAADbAAAADwAAAAAAAAAAAAAAAACh&#10;AgAAZHJzL2Rvd25yZXYueG1sUEsFBgAAAAAEAAQA+QAAAI0DA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HW9cAAAADbAAAADwAAAGRycy9kb3ducmV2LnhtbERPTYvCMBC9L/gfwgje1lSF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x1vX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238IAAADbAAAADwAAAGRycy9kb3ducmV2LnhtbERPTWvCQBC9C/0PyxR6042hqERXsaWB&#10;gl6MHjwO2UmymJ0N2a2m/npXKPQ2j/c5q81gW3Gl3hvHCqaTBARx6bThWsHpmI8XIHxA1tg6JgW/&#10;5GGzfhmtMNPuxge6FqEWMYR9hgqaELpMSl82ZNFPXEccucr1FkOEfS11j7cYbluZJslMWjQcGxrs&#10;6LOh8lL8WAXVLjmfsKrm5mNhZJrnx336dVfq7XXYLkEEGsK/+M/9reP8d3j+E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I238IAAADbAAAADwAAAAAAAAAAAAAA&#10;AAChAgAAZHJzL2Rvd25yZXYueG1sUEsFBgAAAAAEAAQA+QAAAJADAAAAAA==&#10;" strokecolor="#438086 [3205]" strokeweight=".25pt"/>
                          <w10:anchorlock/>
                        </v:group>
                      </w:pict>
                    </mc:Fallback>
                  </mc:AlternateContent>
                </w:r>
              </w:p>
            </w:tc>
          </w:tr>
        </w:tbl>
        <w:p w:rsidR="00FF3E74" w:rsidRPr="002B4E34" w:rsidRDefault="00144F10" w:rsidP="00A0677A">
          <w:pPr>
            <w:spacing w:after="0"/>
            <w:rPr>
              <w:rFonts w:asciiTheme="majorHAnsi" w:hAnsiTheme="majorHAnsi"/>
            </w:rPr>
          </w:pPr>
          <w:r w:rsidRPr="00144F10">
            <w:rPr>
              <w:rFonts w:asciiTheme="majorHAnsi" w:hAnsiTheme="majorHAnsi"/>
              <w:noProof/>
              <w:lang w:val="en-CA" w:eastAsia="en-CA"/>
            </w:rPr>
            <w:drawing>
              <wp:inline distT="0" distB="0" distL="0" distR="0" wp14:anchorId="4D3C7860" wp14:editId="23E2CEF2">
                <wp:extent cx="3801006" cy="1200318"/>
                <wp:effectExtent l="0" t="0" r="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01006" cy="1200318"/>
                        </a:xfrm>
                        <a:prstGeom prst="rect">
                          <a:avLst/>
                        </a:prstGeom>
                        <a:effectLst/>
                      </pic:spPr>
                    </pic:pic>
                  </a:graphicData>
                </a:graphic>
              </wp:inline>
            </w:drawing>
          </w:r>
          <w:r w:rsidR="00FF3E74" w:rsidRPr="002B4E34">
            <w:rPr>
              <w:rFonts w:asciiTheme="majorHAnsi" w:hAnsiTheme="majorHAnsi"/>
            </w:rPr>
            <w:br w:type="page"/>
          </w:r>
        </w:p>
        <w:p w:rsidR="00A52B5F" w:rsidRPr="002B4E34" w:rsidRDefault="00A52B5F" w:rsidP="00A0677A">
          <w:pPr>
            <w:pStyle w:val="Heading1"/>
            <w:spacing w:after="0"/>
          </w:pPr>
          <w:bookmarkStart w:id="0" w:name="_Toc369036713"/>
          <w:r w:rsidRPr="002B4E34">
            <w:lastRenderedPageBreak/>
            <w:t>Executive Summary</w:t>
          </w:r>
          <w:bookmarkEnd w:id="0"/>
        </w:p>
        <w:p w:rsidR="00A52B5F" w:rsidRPr="002B4E34" w:rsidRDefault="00A52B5F"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 xml:space="preserve">The attached report provides the analysis of the current Parts and </w:t>
          </w:r>
          <w:r w:rsidR="00E11490" w:rsidRPr="002B4E34">
            <w:rPr>
              <w:rFonts w:asciiTheme="majorHAnsi" w:hAnsiTheme="majorHAnsi"/>
            </w:rPr>
            <w:t>Service S</w:t>
          </w:r>
          <w:r w:rsidRPr="002B4E34">
            <w:rPr>
              <w:rFonts w:asciiTheme="majorHAnsi" w:hAnsiTheme="majorHAnsi"/>
            </w:rPr>
            <w:t>ystem in place at Maple Leaf Nissan done by Revivify. It examines any current problems that are caused by the various events happening within the dealership such as customer purchases and customer work orders. It is to provide an overview of our understanding of the aforementioned system, as well as our views on potential areas for improvement.</w:t>
          </w:r>
        </w:p>
        <w:p w:rsidR="007F5584" w:rsidRPr="002B4E34" w:rsidRDefault="007F5584"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Our research reveals that the current system in place causes various issues with tracking what is on hand for inventory and what happens to said inventory on a day to day basis. In most instances the issue appears to be with the lack of fluidity within the system and how things are updated or processed. With some of these issues it leads to untracked inventory updates and changes within the inventory that are never acknowledged until late in the year during audits.</w:t>
          </w:r>
        </w:p>
        <w:p w:rsidR="007F5584" w:rsidRPr="002B4E34" w:rsidRDefault="007F5584" w:rsidP="00A0677A">
          <w:pPr>
            <w:spacing w:after="0"/>
            <w:rPr>
              <w:rFonts w:asciiTheme="majorHAnsi" w:hAnsiTheme="majorHAnsi"/>
            </w:rPr>
          </w:pPr>
        </w:p>
        <w:p w:rsidR="007F5584" w:rsidRPr="002B4E34" w:rsidRDefault="007F5584" w:rsidP="00A0677A">
          <w:pPr>
            <w:spacing w:after="0"/>
            <w:rPr>
              <w:rFonts w:asciiTheme="majorHAnsi" w:hAnsiTheme="majorHAnsi"/>
            </w:rPr>
          </w:pPr>
          <w:r w:rsidRPr="002B4E34">
            <w:rPr>
              <w:rFonts w:asciiTheme="majorHAnsi" w:hAnsiTheme="majorHAnsi"/>
            </w:rPr>
            <w:tab/>
            <w:t>Further investigation shows that there is little customer friendly process for ordering parts and keeping track of how work is completed on vehicles. In instances with parts specially ordered for customers sometimes a part could be sold before the person who asked for it ever finds out, leading to frustration on the customers end as they, in most cases, had to pay a deposit for the order. As well as issues with ease of access in the backend of the system to find who may have repaired a vehicle or what was done for said repair. There is no method in place to track or acknowledge any customer complaints.</w:t>
          </w:r>
        </w:p>
        <w:p w:rsidR="007F5584" w:rsidRPr="002B4E34" w:rsidRDefault="007F5584" w:rsidP="00A0677A">
          <w:pPr>
            <w:spacing w:after="0"/>
            <w:rPr>
              <w:rFonts w:asciiTheme="majorHAnsi" w:hAnsiTheme="majorHAnsi"/>
            </w:rPr>
          </w:pPr>
        </w:p>
        <w:p w:rsidR="00F558E3" w:rsidRPr="002B4E34" w:rsidRDefault="007F5584" w:rsidP="00A0677A">
          <w:pPr>
            <w:spacing w:after="0"/>
            <w:rPr>
              <w:rFonts w:asciiTheme="majorHAnsi" w:hAnsiTheme="majorHAnsi"/>
            </w:rPr>
          </w:pPr>
          <w:r w:rsidRPr="002B4E34">
            <w:rPr>
              <w:rFonts w:asciiTheme="majorHAnsi" w:hAnsiTheme="majorHAnsi"/>
            </w:rPr>
            <w:tab/>
            <w:t>Moreover, communication between some important sections of the dealership is entirely paper/phone based and can lead to missing documentation or incorrect data being passed back and forth. This leads to further issues with tracking of warranty and other types of work completed for customers</w:t>
          </w:r>
          <w:r w:rsidR="00F558E3" w:rsidRPr="002B4E34">
            <w:rPr>
              <w:rFonts w:asciiTheme="majorHAnsi" w:hAnsiTheme="majorHAnsi"/>
            </w:rPr>
            <w:t>. Electronic data use would potentially improve tracking and handling of various types of data and could be of significant use to the dealership.</w:t>
          </w:r>
        </w:p>
        <w:p w:rsidR="00F558E3" w:rsidRPr="002B4E34" w:rsidRDefault="00F558E3" w:rsidP="00A0677A">
          <w:pPr>
            <w:spacing w:after="0"/>
            <w:rPr>
              <w:rFonts w:asciiTheme="majorHAnsi" w:hAnsiTheme="majorHAnsi"/>
            </w:rPr>
          </w:pPr>
        </w:p>
        <w:p w:rsidR="00B1700F" w:rsidRPr="002B4E34" w:rsidRDefault="00F558E3" w:rsidP="00A0677A">
          <w:pPr>
            <w:spacing w:after="0"/>
            <w:rPr>
              <w:rFonts w:asciiTheme="majorHAnsi" w:hAnsiTheme="majorHAnsi"/>
            </w:rPr>
          </w:pPr>
          <w:r w:rsidRPr="002B4E34">
            <w:rPr>
              <w:rFonts w:asciiTheme="majorHAnsi" w:hAnsiTheme="majorHAnsi"/>
            </w:rPr>
            <w:tab/>
            <w:t>Our goal in this is to further the success of the Maple Leaf Nissan dealership by implementing a system in which could improve the process within the company. An investment in this endeavor can minimize errors in the inventory and assist with better tracking of work orders and the passing of information between employees. We look forward to working with you in the near future to increase the effectiveness of the Parts and Service System.</w:t>
          </w:r>
          <w:r w:rsidR="00EA187B" w:rsidRPr="002B4E34">
            <w:rPr>
              <w:rFonts w:asciiTheme="majorHAnsi" w:hAnsiTheme="majorHAnsi"/>
            </w:rPr>
            <w:br w:type="page"/>
          </w:r>
        </w:p>
      </w:sdtContent>
    </w:sdt>
    <w:sdt>
      <w:sdtPr>
        <w:rPr>
          <w:rFonts w:asciiTheme="minorHAnsi" w:eastAsiaTheme="minorHAnsi" w:hAnsiTheme="minorHAnsi" w:cstheme="minorHAnsi"/>
          <w:b w:val="0"/>
          <w:bCs w:val="0"/>
          <w:color w:val="auto"/>
          <w:sz w:val="20"/>
          <w:szCs w:val="20"/>
          <w:lang w:eastAsia="ja-JP"/>
        </w:rPr>
        <w:id w:val="207287243"/>
        <w:docPartObj>
          <w:docPartGallery w:val="Table of Contents"/>
          <w:docPartUnique/>
        </w:docPartObj>
      </w:sdtPr>
      <w:sdtContent>
        <w:p w:rsidR="001E0052" w:rsidRPr="002B4E34" w:rsidRDefault="001E0052" w:rsidP="00A0677A">
          <w:pPr>
            <w:pStyle w:val="TOCHeading"/>
          </w:pPr>
          <w:r w:rsidRPr="002B4E34">
            <w:t>Contents</w:t>
          </w:r>
        </w:p>
        <w:p w:rsidR="002B4E34" w:rsidRPr="002B4E34" w:rsidRDefault="00CE45FF">
          <w:pPr>
            <w:pStyle w:val="TOC1"/>
            <w:tabs>
              <w:tab w:val="right" w:leader="dot" w:pos="9350"/>
            </w:tabs>
            <w:rPr>
              <w:rFonts w:asciiTheme="majorHAnsi" w:hAnsiTheme="majorHAnsi"/>
              <w:noProof/>
              <w:sz w:val="22"/>
              <w:szCs w:val="22"/>
              <w:lang w:val="en-CA" w:eastAsia="en-CA"/>
            </w:rPr>
          </w:pPr>
          <w:r w:rsidRPr="002B4E34">
            <w:rPr>
              <w:rFonts w:asciiTheme="majorHAnsi" w:hAnsiTheme="majorHAnsi"/>
            </w:rPr>
            <w:fldChar w:fldCharType="begin"/>
          </w:r>
          <w:r w:rsidR="001E0052" w:rsidRPr="002B4E34">
            <w:rPr>
              <w:rFonts w:asciiTheme="majorHAnsi" w:hAnsiTheme="majorHAnsi"/>
            </w:rPr>
            <w:instrText xml:space="preserve"> TOC \o "1-3" \h \z \u </w:instrText>
          </w:r>
          <w:r w:rsidRPr="002B4E34">
            <w:rPr>
              <w:rFonts w:asciiTheme="majorHAnsi" w:hAnsiTheme="majorHAnsi"/>
            </w:rPr>
            <w:fldChar w:fldCharType="separate"/>
          </w:r>
          <w:hyperlink w:anchor="_Toc369036713" w:history="1">
            <w:r w:rsidR="002B4E34" w:rsidRPr="002B4E34">
              <w:rPr>
                <w:rStyle w:val="Hyperlink"/>
                <w:rFonts w:asciiTheme="majorHAnsi" w:hAnsiTheme="majorHAnsi"/>
                <w:noProof/>
              </w:rPr>
              <w:t>Executive Summary</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w:t>
            </w:r>
            <w:r w:rsidR="002B4E34" w:rsidRPr="002B4E34">
              <w:rPr>
                <w:rFonts w:asciiTheme="majorHAnsi" w:hAnsiTheme="majorHAnsi"/>
                <w:noProof/>
                <w:webHidden/>
              </w:rPr>
              <w:fldChar w:fldCharType="end"/>
            </w:r>
          </w:hyperlink>
        </w:p>
        <w:p w:rsidR="002B4E34" w:rsidRPr="002B4E34" w:rsidRDefault="0013714D">
          <w:pPr>
            <w:pStyle w:val="TOC1"/>
            <w:tabs>
              <w:tab w:val="right" w:leader="dot" w:pos="9350"/>
            </w:tabs>
            <w:rPr>
              <w:rFonts w:asciiTheme="majorHAnsi" w:hAnsiTheme="majorHAnsi"/>
              <w:noProof/>
              <w:sz w:val="22"/>
              <w:szCs w:val="22"/>
              <w:lang w:val="en-CA" w:eastAsia="en-CA"/>
            </w:rPr>
          </w:pPr>
          <w:hyperlink w:anchor="_Toc369036714" w:history="1">
            <w:r w:rsidR="002B4E34" w:rsidRPr="002B4E34">
              <w:rPr>
                <w:rStyle w:val="Hyperlink"/>
                <w:rFonts w:asciiTheme="majorHAnsi" w:hAnsiTheme="majorHAnsi"/>
                <w:noProof/>
              </w:rPr>
              <w:t>Analysis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15" w:history="1">
            <w:r w:rsidR="002B4E34" w:rsidRPr="002B4E34">
              <w:rPr>
                <w:rStyle w:val="Hyperlink"/>
                <w:rFonts w:asciiTheme="majorHAnsi" w:hAnsiTheme="majorHAnsi"/>
                <w:noProof/>
              </w:rPr>
              <w:t>Parts and Inventory System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16" w:history="1">
            <w:r w:rsidR="002B4E34" w:rsidRPr="002B4E34">
              <w:rPr>
                <w:rStyle w:val="Hyperlink"/>
                <w:rFonts w:asciiTheme="majorHAnsi" w:hAnsiTheme="majorHAnsi"/>
                <w:noProof/>
              </w:rPr>
              <w:t>Detailed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4</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17"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6</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18"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7</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19" w:history="1">
            <w:r w:rsidR="002B4E34" w:rsidRPr="002B4E34">
              <w:rPr>
                <w:rStyle w:val="Hyperlink"/>
                <w:rFonts w:asciiTheme="majorHAnsi" w:hAnsiTheme="majorHAnsi"/>
                <w:noProof/>
              </w:rPr>
              <w:t>Creating Order Lists &amp; Purchase Orders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_Toc369036719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8</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0" w:history="1">
            <w:r w:rsidR="002B4E34" w:rsidRPr="002B4E34">
              <w:rPr>
                <w:rStyle w:val="Hyperlink"/>
                <w:rFonts w:asciiTheme="majorHAnsi" w:hAnsiTheme="majorHAnsi"/>
                <w:noProof/>
              </w:rPr>
              <w:t>Detailed Processes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8</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1"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9</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2"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10</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23" w:history="1">
            <w:r w:rsidR="002B4E34" w:rsidRPr="002B4E34">
              <w:rPr>
                <w:rStyle w:val="Hyperlink"/>
                <w:rFonts w:asciiTheme="majorHAnsi" w:hAnsiTheme="majorHAnsi"/>
                <w:noProof/>
              </w:rPr>
              <w:t>Order Arrivals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11</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4"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11</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5"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12</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6"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13</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27" w:history="1">
            <w:r w:rsidR="002B4E34" w:rsidRPr="002B4E34">
              <w:rPr>
                <w:rStyle w:val="Hyperlink"/>
                <w:rFonts w:asciiTheme="majorHAnsi" w:hAnsiTheme="majorHAnsi"/>
                <w:noProof/>
              </w:rPr>
              <w:t>Customer Special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14</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8"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14</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29"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_Toc369036729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15</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0"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16</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1" w:history="1">
            <w:r w:rsidR="002B4E34" w:rsidRPr="002B4E34">
              <w:rPr>
                <w:rStyle w:val="Hyperlink"/>
                <w:rFonts w:asciiTheme="majorHAnsi" w:hAnsiTheme="majorHAnsi"/>
                <w:noProof/>
              </w:rPr>
              <w:t>Part Return</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17</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2"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17</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3"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18</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35" w:history="1">
            <w:r w:rsidR="002B4E34" w:rsidRPr="002B4E34">
              <w:rPr>
                <w:rStyle w:val="Hyperlink"/>
                <w:rFonts w:asciiTheme="majorHAnsi" w:hAnsiTheme="majorHAnsi"/>
                <w:noProof/>
              </w:rPr>
              <w:t>Work Order/Service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19</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6" w:history="1">
            <w:r w:rsidR="002B4E34" w:rsidRPr="002B4E34">
              <w:rPr>
                <w:rStyle w:val="Hyperlink"/>
                <w:rFonts w:asciiTheme="majorHAnsi" w:hAnsiTheme="majorHAnsi"/>
                <w:noProof/>
              </w:rPr>
              <w:t>Written Process (Creating Record and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19</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7" w:history="1">
            <w:r w:rsidR="002B4E34" w:rsidRPr="002B4E34">
              <w:rPr>
                <w:rStyle w:val="Hyperlink"/>
                <w:rFonts w:asciiTheme="majorHAnsi" w:hAnsiTheme="majorHAnsi"/>
                <w:noProof/>
              </w:rPr>
              <w:t>Activity Diagram (Creating Record and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20</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8" w:history="1">
            <w:r w:rsidR="002B4E34" w:rsidRPr="002B4E34">
              <w:rPr>
                <w:rStyle w:val="Hyperlink"/>
                <w:rFonts w:asciiTheme="majorHAnsi" w:hAnsiTheme="majorHAnsi"/>
                <w:noProof/>
              </w:rPr>
              <w:t>Written Process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22</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39" w:history="1">
            <w:r w:rsidR="002B4E34" w:rsidRPr="002B4E34">
              <w:rPr>
                <w:rStyle w:val="Hyperlink"/>
                <w:rFonts w:asciiTheme="majorHAnsi" w:hAnsiTheme="majorHAnsi"/>
                <w:noProof/>
              </w:rPr>
              <w:t>Activity Diagram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_Toc369036739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23</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0" w:history="1">
            <w:r w:rsidR="002B4E34" w:rsidRPr="002B4E34">
              <w:rPr>
                <w:rStyle w:val="Hyperlink"/>
                <w:rFonts w:asciiTheme="majorHAnsi" w:hAnsiTheme="majorHAnsi"/>
                <w:noProof/>
              </w:rPr>
              <w:t>Use Case Diagram (Assigning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24</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1" w:history="1">
            <w:r w:rsidR="002B4E34" w:rsidRPr="002B4E34">
              <w:rPr>
                <w:rStyle w:val="Hyperlink"/>
                <w:rFonts w:asciiTheme="majorHAnsi" w:hAnsiTheme="majorHAnsi"/>
                <w:noProof/>
              </w:rPr>
              <w:t>Written Process (Finalizing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24</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2" w:history="1">
            <w:r w:rsidR="002B4E34" w:rsidRPr="002B4E34">
              <w:rPr>
                <w:rStyle w:val="Hyperlink"/>
                <w:rFonts w:asciiTheme="majorHAnsi" w:hAnsiTheme="majorHAnsi"/>
                <w:noProof/>
              </w:rPr>
              <w:t>Activity Diagram (Finalizing Work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25</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3" w:history="1">
            <w:r w:rsidR="002B4E34" w:rsidRPr="002B4E34">
              <w:rPr>
                <w:rStyle w:val="Hyperlink"/>
                <w:rFonts w:asciiTheme="majorHAnsi" w:hAnsiTheme="majorHAnsi"/>
                <w:noProof/>
              </w:rPr>
              <w:t>Service System - Use Case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26</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45" w:history="1">
            <w:r w:rsidR="002B4E34" w:rsidRPr="002B4E34">
              <w:rPr>
                <w:rStyle w:val="Hyperlink"/>
                <w:rFonts w:asciiTheme="majorHAnsi" w:hAnsiTheme="majorHAnsi"/>
                <w:noProof/>
              </w:rPr>
              <w:t>Creating Purchase Order Number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27</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6"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27</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7"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28</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48"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_Toc369036748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29</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49" w:history="1">
            <w:r w:rsidR="002B4E34" w:rsidRPr="002B4E34">
              <w:rPr>
                <w:rStyle w:val="Hyperlink"/>
                <w:rFonts w:asciiTheme="majorHAnsi" w:hAnsiTheme="majorHAnsi"/>
                <w:noProof/>
              </w:rPr>
              <w:t>Compiling Customer Invoices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_Toc369036749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30</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50"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_Toc369036750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30</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51" w:history="1">
            <w:r w:rsidR="002B4E34" w:rsidRPr="002B4E34">
              <w:rPr>
                <w:rStyle w:val="Hyperlink"/>
                <w:rFonts w:asciiTheme="majorHAnsi" w:hAnsiTheme="majorHAnsi"/>
                <w:noProof/>
              </w:rPr>
              <w:t>Activity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_Toc369036751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31</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52" w:history="1">
            <w:r w:rsidR="002B4E34" w:rsidRPr="002B4E34">
              <w:rPr>
                <w:rStyle w:val="Hyperlink"/>
                <w:rFonts w:asciiTheme="majorHAnsi" w:hAnsiTheme="majorHAnsi"/>
                <w:noProof/>
              </w:rPr>
              <w:t>Use Case Diagram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_Toc369036752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32</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53" w:history="1">
            <w:r w:rsidR="002B4E34" w:rsidRPr="002B4E34">
              <w:rPr>
                <w:rStyle w:val="Hyperlink"/>
                <w:rFonts w:asciiTheme="majorHAnsi" w:hAnsiTheme="majorHAnsi"/>
                <w:noProof/>
              </w:rPr>
              <w:t>Shrinkage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_Toc369036753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33</w:t>
            </w:r>
            <w:r w:rsidR="002B4E34" w:rsidRPr="002B4E34">
              <w:rPr>
                <w:rFonts w:asciiTheme="majorHAnsi" w:hAnsiTheme="majorHAnsi"/>
                <w:noProof/>
                <w:webHidden/>
              </w:rPr>
              <w:fldChar w:fldCharType="end"/>
            </w:r>
          </w:hyperlink>
        </w:p>
        <w:p w:rsidR="002B4E34" w:rsidRPr="002B4E34" w:rsidRDefault="0013714D">
          <w:pPr>
            <w:pStyle w:val="TOC3"/>
            <w:tabs>
              <w:tab w:val="right" w:leader="dot" w:pos="9350"/>
            </w:tabs>
            <w:rPr>
              <w:rFonts w:asciiTheme="majorHAnsi" w:eastAsiaTheme="minorEastAsia" w:hAnsiTheme="majorHAnsi" w:cstheme="minorBidi"/>
              <w:noProof/>
              <w:sz w:val="22"/>
              <w:szCs w:val="22"/>
              <w:lang w:val="en-CA" w:eastAsia="en-CA"/>
            </w:rPr>
          </w:pPr>
          <w:hyperlink w:anchor="_Toc369036754" w:history="1">
            <w:r w:rsidR="002B4E34" w:rsidRPr="002B4E34">
              <w:rPr>
                <w:rStyle w:val="Hyperlink"/>
                <w:rFonts w:asciiTheme="majorHAnsi" w:hAnsiTheme="majorHAnsi"/>
                <w:noProof/>
              </w:rPr>
              <w:t>Written Process</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_Toc369036754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33</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55" w:history="1">
            <w:r w:rsidR="002B4E34" w:rsidRPr="002B4E34">
              <w:rPr>
                <w:rStyle w:val="Hyperlink"/>
                <w:rFonts w:asciiTheme="majorHAnsi" w:hAnsiTheme="majorHAnsi"/>
                <w:noProof/>
              </w:rPr>
              <w:t>Ordering Part from Reorder if Parts are on Back Order</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_Toc369036755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34</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56" w:history="1">
            <w:r w:rsidR="002B4E34" w:rsidRPr="002B4E34">
              <w:rPr>
                <w:rStyle w:val="Hyperlink"/>
                <w:rFonts w:asciiTheme="majorHAnsi" w:hAnsiTheme="majorHAnsi"/>
                <w:noProof/>
              </w:rPr>
              <w:t>Current Website</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_Toc369036756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35</w:t>
            </w:r>
            <w:r w:rsidR="002B4E34" w:rsidRPr="002B4E34">
              <w:rPr>
                <w:rFonts w:asciiTheme="majorHAnsi" w:hAnsiTheme="majorHAnsi"/>
                <w:noProof/>
                <w:webHidden/>
              </w:rPr>
              <w:fldChar w:fldCharType="end"/>
            </w:r>
          </w:hyperlink>
        </w:p>
        <w:p w:rsidR="002B4E34" w:rsidRPr="002B4E34" w:rsidRDefault="0013714D">
          <w:pPr>
            <w:pStyle w:val="TOC2"/>
            <w:tabs>
              <w:tab w:val="right" w:leader="dot" w:pos="9350"/>
            </w:tabs>
            <w:rPr>
              <w:rFonts w:asciiTheme="majorHAnsi" w:hAnsiTheme="majorHAnsi"/>
              <w:noProof/>
              <w:sz w:val="22"/>
              <w:szCs w:val="22"/>
              <w:lang w:val="en-CA" w:eastAsia="en-CA"/>
            </w:rPr>
          </w:pPr>
          <w:hyperlink w:anchor="_Toc369036757" w:history="1">
            <w:r w:rsidR="002B4E34" w:rsidRPr="002B4E34">
              <w:rPr>
                <w:rStyle w:val="Hyperlink"/>
                <w:rFonts w:asciiTheme="majorHAnsi" w:hAnsiTheme="majorHAnsi"/>
                <w:noProof/>
              </w:rPr>
              <w:t>AllData and the FAST System</w:t>
            </w:r>
            <w:r w:rsidR="002B4E34" w:rsidRPr="002B4E34">
              <w:rPr>
                <w:rFonts w:asciiTheme="majorHAnsi" w:hAnsiTheme="majorHAnsi"/>
                <w:noProof/>
                <w:webHidden/>
              </w:rPr>
              <w:tab/>
            </w:r>
            <w:r w:rsidR="002B4E34" w:rsidRPr="002B4E34">
              <w:rPr>
                <w:rFonts w:asciiTheme="majorHAnsi" w:hAnsiTheme="majorHAnsi"/>
                <w:noProof/>
                <w:webHidden/>
              </w:rPr>
              <w:fldChar w:fldCharType="begin"/>
            </w:r>
            <w:r w:rsidR="002B4E34" w:rsidRPr="002B4E34">
              <w:rPr>
                <w:rFonts w:asciiTheme="majorHAnsi" w:hAnsiTheme="majorHAnsi"/>
                <w:noProof/>
                <w:webHidden/>
              </w:rPr>
              <w:instrText xml:space="preserve"> PAGEREF _Toc369036757 \h </w:instrText>
            </w:r>
            <w:r w:rsidR="002B4E34" w:rsidRPr="002B4E34">
              <w:rPr>
                <w:rFonts w:asciiTheme="majorHAnsi" w:hAnsiTheme="majorHAnsi"/>
                <w:noProof/>
                <w:webHidden/>
              </w:rPr>
            </w:r>
            <w:r w:rsidR="002B4E34" w:rsidRPr="002B4E34">
              <w:rPr>
                <w:rFonts w:asciiTheme="majorHAnsi" w:hAnsiTheme="majorHAnsi"/>
                <w:noProof/>
                <w:webHidden/>
              </w:rPr>
              <w:fldChar w:fldCharType="separate"/>
            </w:r>
            <w:r w:rsidR="002B4E34" w:rsidRPr="002B4E34">
              <w:rPr>
                <w:rFonts w:asciiTheme="majorHAnsi" w:hAnsiTheme="majorHAnsi"/>
                <w:noProof/>
                <w:webHidden/>
              </w:rPr>
              <w:t>36</w:t>
            </w:r>
            <w:r w:rsidR="002B4E34" w:rsidRPr="002B4E34">
              <w:rPr>
                <w:rFonts w:asciiTheme="majorHAnsi" w:hAnsiTheme="majorHAnsi"/>
                <w:noProof/>
                <w:webHidden/>
              </w:rPr>
              <w:fldChar w:fldCharType="end"/>
            </w:r>
          </w:hyperlink>
        </w:p>
        <w:p w:rsidR="001E0052" w:rsidRPr="002B4E34" w:rsidRDefault="00CE45FF" w:rsidP="00A0677A">
          <w:pPr>
            <w:spacing w:after="0"/>
            <w:rPr>
              <w:rFonts w:asciiTheme="majorHAnsi" w:hAnsiTheme="majorHAnsi"/>
            </w:rPr>
          </w:pPr>
          <w:r w:rsidRPr="002B4E34">
            <w:rPr>
              <w:rFonts w:asciiTheme="majorHAnsi" w:hAnsiTheme="majorHAnsi"/>
            </w:rPr>
            <w:fldChar w:fldCharType="end"/>
          </w:r>
        </w:p>
      </w:sdtContent>
    </w:sdt>
    <w:p w:rsidR="00C0054B" w:rsidRPr="002B4E34" w:rsidRDefault="00C0054B" w:rsidP="00A0677A">
      <w:pPr>
        <w:spacing w:after="0"/>
        <w:rPr>
          <w:rFonts w:asciiTheme="majorHAnsi" w:hAnsiTheme="majorHAnsi"/>
        </w:rPr>
        <w:sectPr w:rsidR="00C0054B" w:rsidRPr="002B4E34" w:rsidSect="00C0054B">
          <w:headerReference w:type="even" r:id="rId11"/>
          <w:headerReference w:type="default" r:id="rId12"/>
          <w:footerReference w:type="even" r:id="rId13"/>
          <w:footerReference w:type="default" r:id="rId14"/>
          <w:pgSz w:w="12240" w:h="15840"/>
          <w:pgMar w:top="1440" w:right="1440" w:bottom="1440" w:left="1440" w:header="720" w:footer="720" w:gutter="0"/>
          <w:pgNumType w:start="0"/>
          <w:cols w:space="720"/>
          <w:titlePg/>
          <w:docGrid w:linePitch="360"/>
        </w:sectPr>
      </w:pPr>
    </w:p>
    <w:p w:rsidR="008C3D03" w:rsidRPr="002B4E34" w:rsidRDefault="008C3D03" w:rsidP="002B4E34">
      <w:pPr>
        <w:pStyle w:val="Heading1"/>
        <w:spacing w:after="0"/>
      </w:pPr>
      <w:bookmarkStart w:id="1" w:name="_Toc369036714"/>
      <w:r w:rsidRPr="002B4E34">
        <w:lastRenderedPageBreak/>
        <w:t>Analysis</w:t>
      </w:r>
      <w:bookmarkEnd w:id="1"/>
    </w:p>
    <w:p w:rsidR="001F6265" w:rsidRPr="002B4E34" w:rsidRDefault="009C2F15" w:rsidP="00A0677A">
      <w:pPr>
        <w:pStyle w:val="Heading2"/>
      </w:pPr>
      <w:bookmarkStart w:id="2" w:name="_Toc369036715"/>
      <w:r w:rsidRPr="002B4E34">
        <w:t>Parts and Inventory System</w:t>
      </w:r>
      <w:bookmarkEnd w:id="2"/>
    </w:p>
    <w:p w:rsidR="009C2F15" w:rsidRPr="002B4E34" w:rsidRDefault="009C2F15" w:rsidP="00A0677A">
      <w:pPr>
        <w:pStyle w:val="Heading3"/>
      </w:pPr>
      <w:bookmarkStart w:id="3" w:name="_Toc369036716"/>
      <w:r w:rsidRPr="002B4E34">
        <w:t>Detailed Process</w:t>
      </w:r>
      <w:bookmarkEnd w:id="3"/>
    </w:p>
    <w:p w:rsidR="009C2F15" w:rsidRPr="002B4E34" w:rsidRDefault="009C2F15" w:rsidP="00A0677A">
      <w:pPr>
        <w:spacing w:after="0"/>
        <w:rPr>
          <w:rFonts w:asciiTheme="majorHAnsi" w:hAnsiTheme="majorHAnsi"/>
        </w:rPr>
      </w:pPr>
    </w:p>
    <w:p w:rsidR="009C2F15" w:rsidRPr="002B4E34" w:rsidRDefault="009C2F15" w:rsidP="00A0677A">
      <w:pPr>
        <w:pStyle w:val="Heading4"/>
      </w:pPr>
      <w:r w:rsidRPr="002B4E34">
        <w:t>Assumptions</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All invoices created from selling parts are eventually sent to accounts receivable</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Customer always pays if billable</w:t>
      </w:r>
    </w:p>
    <w:p w:rsidR="009C2F15" w:rsidRPr="002B4E34" w:rsidRDefault="009C2F15" w:rsidP="0056305B">
      <w:pPr>
        <w:pStyle w:val="ListParagraph"/>
        <w:numPr>
          <w:ilvl w:val="0"/>
          <w:numId w:val="5"/>
        </w:numPr>
        <w:spacing w:after="0"/>
        <w:rPr>
          <w:rFonts w:asciiTheme="majorHAnsi" w:hAnsiTheme="majorHAnsi"/>
        </w:rPr>
      </w:pPr>
      <w:r w:rsidRPr="002B4E34">
        <w:rPr>
          <w:rFonts w:asciiTheme="majorHAnsi" w:hAnsiTheme="majorHAnsi"/>
        </w:rPr>
        <w:t>Parts found in FAST system will be found in the Parts &amp; Inventory System</w:t>
      </w:r>
    </w:p>
    <w:p w:rsidR="009C2F15" w:rsidRPr="002B4E34" w:rsidRDefault="009C2F15" w:rsidP="0056305B">
      <w:pPr>
        <w:pStyle w:val="ListParagraph"/>
        <w:numPr>
          <w:ilvl w:val="0"/>
          <w:numId w:val="5"/>
        </w:numPr>
        <w:spacing w:after="0"/>
        <w:rPr>
          <w:rFonts w:asciiTheme="majorHAnsi" w:hAnsiTheme="majorHAnsi"/>
          <w:sz w:val="24"/>
          <w:szCs w:val="24"/>
        </w:rPr>
      </w:pPr>
      <w:r w:rsidRPr="002B4E34">
        <w:rPr>
          <w:rFonts w:asciiTheme="majorHAnsi" w:hAnsiTheme="majorHAnsi"/>
        </w:rPr>
        <w:t>Company accounts on diagram are not overdue</w:t>
      </w:r>
    </w:p>
    <w:p w:rsidR="009C2F15" w:rsidRPr="002B4E34" w:rsidRDefault="009C2F15" w:rsidP="00A0677A">
      <w:pPr>
        <w:pStyle w:val="ListParagraph"/>
        <w:spacing w:after="0"/>
        <w:ind w:left="1440"/>
        <w:rPr>
          <w:rFonts w:asciiTheme="majorHAnsi" w:hAnsiTheme="majorHAnsi"/>
        </w:rPr>
      </w:pPr>
    </w:p>
    <w:p w:rsidR="009C2F15" w:rsidRPr="002B4E34" w:rsidRDefault="009C2F15" w:rsidP="00A0677A">
      <w:pPr>
        <w:pStyle w:val="Heading4"/>
      </w:pPr>
      <w:r w:rsidRPr="002B4E34">
        <w:t>Process</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 xml:space="preserve">The </w:t>
      </w:r>
      <w:r w:rsidR="00E01220" w:rsidRPr="002B4E34">
        <w:rPr>
          <w:rFonts w:asciiTheme="majorHAnsi" w:hAnsiTheme="majorHAnsi"/>
        </w:rPr>
        <w:t xml:space="preserve">parts and </w:t>
      </w:r>
      <w:r w:rsidRPr="002B4E34">
        <w:rPr>
          <w:rFonts w:asciiTheme="majorHAnsi" w:hAnsiTheme="majorHAnsi"/>
        </w:rPr>
        <w:t xml:space="preserve">inventory </w:t>
      </w:r>
      <w:r w:rsidR="00E01220" w:rsidRPr="002B4E34">
        <w:rPr>
          <w:rFonts w:asciiTheme="majorHAnsi" w:hAnsiTheme="majorHAnsi"/>
        </w:rPr>
        <w:t xml:space="preserve">system process </w:t>
      </w:r>
      <w:r w:rsidRPr="002B4E34">
        <w:rPr>
          <w:rFonts w:asciiTheme="majorHAnsi" w:hAnsiTheme="majorHAnsi"/>
        </w:rPr>
        <w:t xml:space="preserve">begins when a customer requests a part from the Parts Associate. </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 xml:space="preserve">The part name </w:t>
      </w:r>
      <w:r w:rsidR="00005EAF">
        <w:rPr>
          <w:rFonts w:asciiTheme="majorHAnsi" w:hAnsiTheme="majorHAnsi"/>
        </w:rPr>
        <w:t>or part number is given to the Parts A</w:t>
      </w:r>
      <w:r w:rsidRPr="002B4E34">
        <w:rPr>
          <w:rFonts w:asciiTheme="majorHAnsi" w:hAnsiTheme="majorHAnsi"/>
        </w:rPr>
        <w:t>ssociate</w:t>
      </w:r>
      <w:r w:rsidR="00E01220" w:rsidRPr="002B4E34">
        <w:rPr>
          <w:rFonts w:asciiTheme="majorHAnsi" w:hAnsiTheme="majorHAnsi"/>
        </w:rPr>
        <w:t xml:space="preserve"> who will</w:t>
      </w:r>
      <w:r w:rsidRPr="002B4E34">
        <w:rPr>
          <w:rFonts w:asciiTheme="majorHAnsi" w:hAnsiTheme="majorHAnsi"/>
        </w:rPr>
        <w:t xml:space="preserve"> then looks up the part in the FAST System.</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When the part is</w:t>
      </w:r>
      <w:r w:rsidR="0092569F">
        <w:rPr>
          <w:rFonts w:asciiTheme="majorHAnsi" w:hAnsiTheme="majorHAnsi"/>
        </w:rPr>
        <w:t xml:space="preserve"> found in the FAST system, the Parts A</w:t>
      </w:r>
      <w:r w:rsidRPr="002B4E34">
        <w:rPr>
          <w:rFonts w:asciiTheme="majorHAnsi" w:hAnsiTheme="majorHAnsi"/>
        </w:rPr>
        <w:t>ssociate can optionally print out a sheet of information with the part number.</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The Parts Associate woul</w:t>
      </w:r>
      <w:r w:rsidR="0013714D">
        <w:rPr>
          <w:rFonts w:asciiTheme="majorHAnsi" w:hAnsiTheme="majorHAnsi"/>
        </w:rPr>
        <w:t>d then look the part up in the parts and inventory s</w:t>
      </w:r>
      <w:r w:rsidRPr="002B4E34">
        <w:rPr>
          <w:rFonts w:asciiTheme="majorHAnsi" w:hAnsiTheme="majorHAnsi"/>
        </w:rPr>
        <w:t>ystem</w:t>
      </w:r>
    </w:p>
    <w:p w:rsidR="009C2F15" w:rsidRPr="002B4E34" w:rsidRDefault="009C2F15" w:rsidP="0056305B">
      <w:pPr>
        <w:pStyle w:val="ListParagraph"/>
        <w:numPr>
          <w:ilvl w:val="0"/>
          <w:numId w:val="4"/>
        </w:numPr>
        <w:spacing w:after="0"/>
        <w:rPr>
          <w:rFonts w:asciiTheme="majorHAnsi" w:hAnsiTheme="majorHAnsi"/>
        </w:rPr>
      </w:pPr>
      <w:r w:rsidRPr="002B4E34">
        <w:rPr>
          <w:rFonts w:asciiTheme="majorHAnsi" w:hAnsiTheme="majorHAnsi"/>
        </w:rPr>
        <w:t>From here, it depends if the customer is internal</w:t>
      </w:r>
      <w:r w:rsidR="00E01220" w:rsidRPr="002B4E34">
        <w:rPr>
          <w:rFonts w:asciiTheme="majorHAnsi" w:hAnsiTheme="majorHAnsi"/>
        </w:rPr>
        <w:t xml:space="preserve"> </w:t>
      </w:r>
      <w:r w:rsidRPr="002B4E34">
        <w:rPr>
          <w:rFonts w:asciiTheme="majorHAnsi" w:hAnsiTheme="majorHAnsi"/>
        </w:rPr>
        <w:t>(Service Technician) or external.</w:t>
      </w:r>
    </w:p>
    <w:p w:rsidR="009C2F15" w:rsidRPr="002B4E34" w:rsidRDefault="009C2F15" w:rsidP="0056305B">
      <w:pPr>
        <w:pStyle w:val="ListParagraph"/>
        <w:numPr>
          <w:ilvl w:val="0"/>
          <w:numId w:val="4"/>
        </w:numPr>
        <w:spacing w:after="0"/>
        <w:rPr>
          <w:rFonts w:asciiTheme="majorHAnsi" w:hAnsiTheme="majorHAnsi"/>
          <w:b/>
        </w:rPr>
      </w:pPr>
      <w:r w:rsidRPr="002B4E34">
        <w:rPr>
          <w:rFonts w:asciiTheme="majorHAnsi" w:hAnsiTheme="majorHAnsi"/>
          <w:b/>
        </w:rPr>
        <w:t>Service Technician</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The Parts Associate would check to see if the Service Technician has a work order</w:t>
      </w:r>
      <w:r w:rsidR="00E01220" w:rsidRPr="002B4E34">
        <w:rPr>
          <w:rFonts w:asciiTheme="majorHAnsi" w:hAnsiTheme="majorHAnsi"/>
        </w:rPr>
        <w:t xml:space="preserve"> </w:t>
      </w:r>
      <w:r w:rsidRPr="002B4E34">
        <w:rPr>
          <w:rFonts w:asciiTheme="majorHAnsi" w:hAnsiTheme="majorHAnsi"/>
        </w:rPr>
        <w:t>(</w:t>
      </w:r>
      <w:r w:rsidR="00E01220" w:rsidRPr="002B4E34">
        <w:rPr>
          <w:rFonts w:asciiTheme="majorHAnsi" w:hAnsiTheme="majorHAnsi"/>
        </w:rPr>
        <w:t>g</w:t>
      </w:r>
      <w:r w:rsidRPr="002B4E34">
        <w:rPr>
          <w:rFonts w:asciiTheme="majorHAnsi" w:hAnsiTheme="majorHAnsi"/>
        </w:rPr>
        <w:t>iven to the technician by the Service Writer). Without a work order the Parts Associate cannot give the part to the Technician</w:t>
      </w:r>
    </w:p>
    <w:p w:rsidR="009C2F15" w:rsidRPr="002B4E34" w:rsidRDefault="009C2F15" w:rsidP="0056305B">
      <w:pPr>
        <w:pStyle w:val="ListParagraph"/>
        <w:numPr>
          <w:ilvl w:val="1"/>
          <w:numId w:val="4"/>
        </w:numPr>
        <w:spacing w:before="240" w:after="0"/>
        <w:rPr>
          <w:rFonts w:asciiTheme="majorHAnsi" w:hAnsiTheme="majorHAnsi"/>
        </w:rPr>
      </w:pPr>
      <w:r w:rsidRPr="002B4E34">
        <w:rPr>
          <w:rFonts w:asciiTheme="majorHAnsi" w:hAnsiTheme="majorHAnsi"/>
        </w:rPr>
        <w:t xml:space="preserve">If the Service Technician has a work order and the part is available, the Parts Associate writes the part information on the work order. Then the part is given to the Service Technician to use in a service job. </w:t>
      </w:r>
      <w:r w:rsidR="00E01220" w:rsidRPr="002B4E34">
        <w:rPr>
          <w:rFonts w:asciiTheme="majorHAnsi" w:hAnsiTheme="majorHAnsi"/>
        </w:rPr>
        <w:t>(</w:t>
      </w:r>
      <w:r w:rsidRPr="002B4E34">
        <w:rPr>
          <w:rFonts w:asciiTheme="majorHAnsi" w:hAnsiTheme="majorHAnsi"/>
        </w:rPr>
        <w:t>See service system process on how this updates the inventory</w:t>
      </w:r>
      <w:r w:rsidR="00E01220" w:rsidRPr="002B4E34">
        <w:rPr>
          <w:rFonts w:asciiTheme="majorHAnsi" w:hAnsiTheme="majorHAnsi"/>
        </w:rPr>
        <w:t>).</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 xml:space="preserve">If the Service Technician has a work order and the part is not available, the Parts Associate would ask if the Service Technician would like to add the part to the Order List. The Service Technician may choose to obtain the part elsewhere, or </w:t>
      </w:r>
      <w:r w:rsidR="0013714D">
        <w:rPr>
          <w:rFonts w:asciiTheme="majorHAnsi" w:hAnsiTheme="majorHAnsi"/>
        </w:rPr>
        <w:t>he may choose to add it to the order l</w:t>
      </w:r>
      <w:r w:rsidRPr="002B4E34">
        <w:rPr>
          <w:rFonts w:asciiTheme="majorHAnsi" w:hAnsiTheme="majorHAnsi"/>
        </w:rPr>
        <w:t xml:space="preserve">ist. </w:t>
      </w:r>
    </w:p>
    <w:p w:rsidR="009C2F15" w:rsidRPr="002B4E34" w:rsidRDefault="009C2F15" w:rsidP="0056305B">
      <w:pPr>
        <w:pStyle w:val="ListParagraph"/>
        <w:numPr>
          <w:ilvl w:val="1"/>
          <w:numId w:val="4"/>
        </w:numPr>
        <w:spacing w:after="0"/>
        <w:rPr>
          <w:rFonts w:asciiTheme="majorHAnsi" w:hAnsiTheme="majorHAnsi"/>
        </w:rPr>
      </w:pPr>
      <w:r w:rsidRPr="002B4E34">
        <w:rPr>
          <w:rFonts w:asciiTheme="majorHAnsi" w:hAnsiTheme="majorHAnsi"/>
        </w:rPr>
        <w:t>If the Service Technician choos</w:t>
      </w:r>
      <w:r w:rsidR="00144F10">
        <w:rPr>
          <w:rFonts w:asciiTheme="majorHAnsi" w:hAnsiTheme="majorHAnsi"/>
        </w:rPr>
        <w:t>es to add it to the order list, he/she</w:t>
      </w:r>
      <w:r w:rsidRPr="002B4E34">
        <w:rPr>
          <w:rFonts w:asciiTheme="majorHAnsi" w:hAnsiTheme="majorHAnsi"/>
        </w:rPr>
        <w:t xml:space="preserve"> wou</w:t>
      </w:r>
      <w:r w:rsidR="00144F10">
        <w:rPr>
          <w:rFonts w:asciiTheme="majorHAnsi" w:hAnsiTheme="majorHAnsi"/>
        </w:rPr>
        <w:t>ld then return</w:t>
      </w:r>
      <w:r w:rsidRPr="002B4E34">
        <w:rPr>
          <w:rFonts w:asciiTheme="majorHAnsi" w:hAnsiTheme="majorHAnsi"/>
        </w:rPr>
        <w:t xml:space="preserve"> </w:t>
      </w:r>
      <w:r w:rsidR="00144F10">
        <w:rPr>
          <w:rFonts w:asciiTheme="majorHAnsi" w:hAnsiTheme="majorHAnsi"/>
        </w:rPr>
        <w:t xml:space="preserve">the </w:t>
      </w:r>
      <w:r w:rsidRPr="002B4E34">
        <w:rPr>
          <w:rFonts w:asciiTheme="majorHAnsi" w:hAnsiTheme="majorHAnsi"/>
        </w:rPr>
        <w:t>work order to t</w:t>
      </w:r>
      <w:r w:rsidR="0013714D">
        <w:rPr>
          <w:rFonts w:asciiTheme="majorHAnsi" w:hAnsiTheme="majorHAnsi"/>
        </w:rPr>
        <w:t>he Service Writer. The Service W</w:t>
      </w:r>
      <w:r w:rsidRPr="002B4E34">
        <w:rPr>
          <w:rFonts w:asciiTheme="majorHAnsi" w:hAnsiTheme="majorHAnsi"/>
        </w:rPr>
        <w:t>riter would put the work order aside</w:t>
      </w:r>
      <w:r w:rsidR="00144F10">
        <w:rPr>
          <w:rFonts w:asciiTheme="majorHAnsi" w:hAnsiTheme="majorHAnsi"/>
        </w:rPr>
        <w:t xml:space="preserve"> and note the part on the work order</w:t>
      </w:r>
      <w:r w:rsidRPr="002B4E34">
        <w:rPr>
          <w:rFonts w:asciiTheme="majorHAnsi" w:hAnsiTheme="majorHAnsi"/>
        </w:rPr>
        <w:t xml:space="preserve">, and contact the Parts Associate at a later time to see if the part is available. </w:t>
      </w:r>
      <w:r w:rsidR="00E01220" w:rsidRPr="002B4E34">
        <w:rPr>
          <w:rFonts w:asciiTheme="majorHAnsi" w:hAnsiTheme="majorHAnsi"/>
        </w:rPr>
        <w:t>(</w:t>
      </w:r>
      <w:r w:rsidRPr="002B4E34">
        <w:rPr>
          <w:rFonts w:asciiTheme="majorHAnsi" w:hAnsiTheme="majorHAnsi"/>
        </w:rPr>
        <w:t>See the Service System Process for further details</w:t>
      </w:r>
      <w:r w:rsidR="00E01220" w:rsidRPr="002B4E34">
        <w:rPr>
          <w:rFonts w:asciiTheme="majorHAnsi" w:hAnsiTheme="majorHAnsi"/>
        </w:rPr>
        <w:t>)</w:t>
      </w:r>
      <w:r w:rsidRPr="002B4E34">
        <w:rPr>
          <w:rFonts w:asciiTheme="majorHAnsi" w:hAnsiTheme="majorHAnsi"/>
        </w:rPr>
        <w:t>.</w:t>
      </w:r>
    </w:p>
    <w:p w:rsidR="009C2F15" w:rsidRPr="002B4E34" w:rsidRDefault="009C2F15" w:rsidP="0056305B">
      <w:pPr>
        <w:pStyle w:val="ListParagraph"/>
        <w:numPr>
          <w:ilvl w:val="0"/>
          <w:numId w:val="4"/>
        </w:numPr>
        <w:spacing w:after="0"/>
        <w:rPr>
          <w:rFonts w:asciiTheme="majorHAnsi" w:hAnsiTheme="majorHAnsi"/>
          <w:b/>
        </w:rPr>
      </w:pPr>
      <w:r w:rsidRPr="002B4E34">
        <w:rPr>
          <w:rFonts w:asciiTheme="majorHAnsi" w:hAnsiTheme="majorHAnsi"/>
          <w:b/>
        </w:rPr>
        <w:t>External Customer</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If the </w:t>
      </w:r>
      <w:r w:rsidR="00E01220" w:rsidRPr="002B4E34">
        <w:rPr>
          <w:rFonts w:asciiTheme="majorHAnsi" w:hAnsiTheme="majorHAnsi"/>
        </w:rPr>
        <w:t>p</w:t>
      </w:r>
      <w:r w:rsidRPr="002B4E34">
        <w:rPr>
          <w:rFonts w:asciiTheme="majorHAnsi" w:hAnsiTheme="majorHAnsi"/>
        </w:rPr>
        <w:t>art is not available, the customer would be asked if they would like to add the part to the order list</w:t>
      </w:r>
      <w:r w:rsidR="00E01220" w:rsidRPr="002B4E34">
        <w:rPr>
          <w:rFonts w:asciiTheme="majorHAnsi" w:hAnsiTheme="majorHAnsi"/>
        </w:rPr>
        <w:t xml:space="preserve"> </w:t>
      </w:r>
      <w:r w:rsidRPr="002B4E34">
        <w:rPr>
          <w:rFonts w:asciiTheme="majorHAnsi" w:hAnsiTheme="majorHAnsi"/>
        </w:rPr>
        <w:t xml:space="preserve">(special order) and pay a deposit. </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The customer may choose no, and the customer would obtain the part elsewhere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The customer could choose yes, pay the deposit</w:t>
      </w:r>
      <w:r w:rsidR="00E01220" w:rsidRPr="002B4E34">
        <w:rPr>
          <w:rFonts w:asciiTheme="majorHAnsi" w:hAnsiTheme="majorHAnsi"/>
        </w:rPr>
        <w:t xml:space="preserve">, the payment is documented on paper, </w:t>
      </w:r>
      <w:r w:rsidRPr="002B4E34">
        <w:rPr>
          <w:rFonts w:asciiTheme="majorHAnsi" w:hAnsiTheme="majorHAnsi"/>
        </w:rPr>
        <w:t>and the Parts Associate would add the part to the special order list.</w:t>
      </w:r>
      <w:r w:rsidR="00E01220" w:rsidRPr="002B4E34">
        <w:rPr>
          <w:rFonts w:asciiTheme="majorHAnsi" w:hAnsiTheme="majorHAnsi"/>
          <w:b/>
        </w:rPr>
        <w:t xml:space="preserve"> </w:t>
      </w:r>
      <w:r w:rsidR="00E01220" w:rsidRPr="002B4E34">
        <w:rPr>
          <w:rFonts w:asciiTheme="majorHAnsi" w:hAnsiTheme="majorHAnsi"/>
        </w:rPr>
        <w:t>(</w:t>
      </w:r>
      <w:r w:rsidRPr="002B4E34">
        <w:rPr>
          <w:rFonts w:asciiTheme="majorHAnsi" w:hAnsiTheme="majorHAnsi"/>
        </w:rPr>
        <w:t>See Order List/Purchase Order Process for further details</w:t>
      </w:r>
      <w:r w:rsidR="00E01220" w:rsidRPr="002B4E34">
        <w:rPr>
          <w:rFonts w:asciiTheme="majorHAnsi" w:hAnsiTheme="majorHAnsi"/>
        </w:rPr>
        <w:t>)</w:t>
      </w:r>
    </w:p>
    <w:p w:rsidR="009C2F15" w:rsidRPr="002B4E34" w:rsidRDefault="003E7EE3" w:rsidP="0056305B">
      <w:pPr>
        <w:pStyle w:val="ListParagraph"/>
        <w:numPr>
          <w:ilvl w:val="1"/>
          <w:numId w:val="4"/>
        </w:numPr>
        <w:spacing w:after="0"/>
        <w:rPr>
          <w:rFonts w:asciiTheme="majorHAnsi" w:hAnsiTheme="majorHAnsi"/>
          <w:b/>
        </w:rPr>
      </w:pPr>
      <w:r>
        <w:rPr>
          <w:rFonts w:asciiTheme="majorHAnsi" w:hAnsiTheme="majorHAnsi"/>
        </w:rPr>
        <w:lastRenderedPageBreak/>
        <w:t>If the p</w:t>
      </w:r>
      <w:r w:rsidR="009C2F15" w:rsidRPr="002B4E34">
        <w:rPr>
          <w:rFonts w:asciiTheme="majorHAnsi" w:hAnsiTheme="majorHAnsi"/>
        </w:rPr>
        <w:t>art is available, the Parts Associate would ask the customer for their information</w:t>
      </w:r>
      <w:r w:rsidR="00E01220" w:rsidRPr="002B4E34">
        <w:rPr>
          <w:rFonts w:asciiTheme="majorHAnsi" w:hAnsiTheme="majorHAnsi"/>
        </w:rPr>
        <w:t xml:space="preserve"> </w:t>
      </w:r>
      <w:r w:rsidR="009C2F15" w:rsidRPr="002B4E34">
        <w:rPr>
          <w:rFonts w:asciiTheme="majorHAnsi" w:hAnsiTheme="majorHAnsi"/>
        </w:rPr>
        <w:t>(Phone Number/Name) to see if they already have a customer record in the system</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does not have a customer record, they are asked for information to create a record, the customer may optionally choose not to give any information to simply purchase the part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does not wish to have their customer record created, the customer would pay and the Parts Associate would create/print an invoice for the customer (which in turn updates the Inventory in the system) and the customer would be given the part.</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customer wishes to have a customer record, it is created</w:t>
      </w:r>
      <w:r w:rsidR="00520B8B" w:rsidRPr="002B4E34">
        <w:rPr>
          <w:rFonts w:asciiTheme="majorHAnsi" w:hAnsiTheme="majorHAnsi"/>
        </w:rPr>
        <w:t xml:space="preserve"> by the Parts Associate.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In the case that the customer has a record, the Parts Associate would </w:t>
      </w:r>
      <w:r w:rsidR="00520B8B" w:rsidRPr="002B4E34">
        <w:rPr>
          <w:rFonts w:asciiTheme="majorHAnsi" w:hAnsiTheme="majorHAnsi"/>
        </w:rPr>
        <w:t xml:space="preserve">verify </w:t>
      </w:r>
      <w:r w:rsidRPr="002B4E34">
        <w:rPr>
          <w:rFonts w:asciiTheme="majorHAnsi" w:hAnsiTheme="majorHAnsi"/>
        </w:rPr>
        <w:t>if the customer has a Company Account. If the customer does have a company account, the Parts Associate would print the invoice and give a copy to the customer</w:t>
      </w:r>
      <w:r w:rsidR="00E01220" w:rsidRPr="002B4E34">
        <w:rPr>
          <w:rFonts w:asciiTheme="majorHAnsi" w:hAnsiTheme="majorHAnsi"/>
        </w:rPr>
        <w:t xml:space="preserve"> </w:t>
      </w:r>
      <w:r w:rsidRPr="002B4E34">
        <w:rPr>
          <w:rFonts w:asciiTheme="majorHAnsi" w:hAnsiTheme="majorHAnsi"/>
        </w:rPr>
        <w:t>(which in turn updates the Inventory in the system), and the customer is given the part. After this, an invoice is sent to Accounts Receivable.</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 xml:space="preserve">If the customer does not have a company account, the Parts Associate would also have to know if the part was Billable or Non-Billable. </w:t>
      </w:r>
    </w:p>
    <w:p w:rsidR="009C2F15"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 part was covered under warranty, the Parts Associate would create an invoice for the customer</w:t>
      </w:r>
      <w:r w:rsidR="00E01220" w:rsidRPr="002B4E34">
        <w:rPr>
          <w:rFonts w:asciiTheme="majorHAnsi" w:hAnsiTheme="majorHAnsi"/>
        </w:rPr>
        <w:t xml:space="preserve"> </w:t>
      </w:r>
      <w:r w:rsidRPr="002B4E34">
        <w:rPr>
          <w:rFonts w:asciiTheme="majorHAnsi" w:hAnsiTheme="majorHAnsi"/>
        </w:rPr>
        <w:t xml:space="preserve">(which in turn updates the Inventory in the </w:t>
      </w:r>
      <w:r w:rsidR="003E7EE3">
        <w:rPr>
          <w:rFonts w:asciiTheme="majorHAnsi" w:hAnsiTheme="majorHAnsi"/>
        </w:rPr>
        <w:t>system), the invoice and part are</w:t>
      </w:r>
      <w:r w:rsidRPr="002B4E34">
        <w:rPr>
          <w:rFonts w:asciiTheme="majorHAnsi" w:hAnsiTheme="majorHAnsi"/>
        </w:rPr>
        <w:t xml:space="preserve"> given to the customer. A</w:t>
      </w:r>
      <w:r w:rsidR="003E7EE3">
        <w:rPr>
          <w:rFonts w:asciiTheme="majorHAnsi" w:hAnsiTheme="majorHAnsi"/>
        </w:rPr>
        <w:t xml:space="preserve">n invoice is also then sent to </w:t>
      </w:r>
      <w:r w:rsidR="003E7EE3" w:rsidRPr="002B4E34">
        <w:rPr>
          <w:rFonts w:asciiTheme="majorHAnsi" w:hAnsiTheme="majorHAnsi"/>
        </w:rPr>
        <w:t>Accounts Receivable</w:t>
      </w:r>
      <w:r w:rsidR="003E7EE3">
        <w:rPr>
          <w:rFonts w:asciiTheme="majorHAnsi" w:hAnsiTheme="majorHAnsi"/>
        </w:rPr>
        <w:t>.</w:t>
      </w:r>
    </w:p>
    <w:p w:rsidR="009F6B37" w:rsidRPr="002B4E34" w:rsidRDefault="009C2F15" w:rsidP="0056305B">
      <w:pPr>
        <w:pStyle w:val="ListParagraph"/>
        <w:numPr>
          <w:ilvl w:val="1"/>
          <w:numId w:val="4"/>
        </w:numPr>
        <w:spacing w:after="0"/>
        <w:rPr>
          <w:rFonts w:asciiTheme="majorHAnsi" w:hAnsiTheme="majorHAnsi"/>
          <w:b/>
        </w:rPr>
      </w:pPr>
      <w:r w:rsidRPr="002B4E34">
        <w:rPr>
          <w:rFonts w:asciiTheme="majorHAnsi" w:hAnsiTheme="majorHAnsi"/>
        </w:rPr>
        <w:t>If there was no company account, and it is client billable the Parts Associate would apply any discounts that the customer is eligible for</w:t>
      </w:r>
      <w:r w:rsidR="00E01220" w:rsidRPr="002B4E34">
        <w:rPr>
          <w:rFonts w:asciiTheme="majorHAnsi" w:hAnsiTheme="majorHAnsi"/>
        </w:rPr>
        <w:t xml:space="preserve"> </w:t>
      </w:r>
      <w:r w:rsidRPr="002B4E34">
        <w:rPr>
          <w:rFonts w:asciiTheme="majorHAnsi" w:hAnsiTheme="majorHAnsi"/>
        </w:rPr>
        <w:t>(note: the customer may not receive any discount), the customer would pay and the Parts Associate wou</w:t>
      </w:r>
      <w:r w:rsidR="00E01220" w:rsidRPr="002B4E34">
        <w:rPr>
          <w:rFonts w:asciiTheme="majorHAnsi" w:hAnsiTheme="majorHAnsi"/>
        </w:rPr>
        <w:t>ld complete and print</w:t>
      </w:r>
      <w:r w:rsidRPr="002B4E34">
        <w:rPr>
          <w:rFonts w:asciiTheme="majorHAnsi" w:hAnsiTheme="majorHAnsi"/>
        </w:rPr>
        <w:t xml:space="preserve"> the invoice</w:t>
      </w:r>
      <w:r w:rsidR="00E01220" w:rsidRPr="002B4E34">
        <w:rPr>
          <w:rFonts w:asciiTheme="majorHAnsi" w:hAnsiTheme="majorHAnsi"/>
        </w:rPr>
        <w:t xml:space="preserve"> </w:t>
      </w:r>
      <w:r w:rsidRPr="002B4E34">
        <w:rPr>
          <w:rFonts w:asciiTheme="majorHAnsi" w:hAnsiTheme="majorHAnsi"/>
        </w:rPr>
        <w:t>(which in turn updates the inventory in the system) and it would be given to the customer along with their part.</w:t>
      </w:r>
    </w:p>
    <w:p w:rsidR="004E0D3A" w:rsidRPr="002B4E34" w:rsidRDefault="004E0D3A" w:rsidP="004E0D3A">
      <w:pPr>
        <w:pStyle w:val="Heading4"/>
      </w:pPr>
      <w:r w:rsidRPr="002B4E34">
        <w:t>Problems</w:t>
      </w:r>
    </w:p>
    <w:p w:rsidR="004E0D3A" w:rsidRPr="002B4E34" w:rsidRDefault="004E0D3A" w:rsidP="004E0D3A">
      <w:pPr>
        <w:spacing w:after="0"/>
        <w:rPr>
          <w:rFonts w:asciiTheme="majorHAnsi" w:hAnsiTheme="majorHAnsi"/>
        </w:rPr>
      </w:pP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Parts Associate writes part number on work order, inventory is not updated until service is performe</w:t>
      </w:r>
      <w:r w:rsidR="003E7EE3">
        <w:rPr>
          <w:rFonts w:asciiTheme="majorHAnsi" w:hAnsiTheme="majorHAnsi"/>
        </w:rPr>
        <w:t>d and Service Writer finalizes i</w:t>
      </w:r>
      <w:r w:rsidRPr="002B4E34">
        <w:rPr>
          <w:rFonts w:asciiTheme="majorHAnsi" w:hAnsiTheme="majorHAnsi"/>
        </w:rPr>
        <w:t>nvoice.</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If Parts Associate is too busy with the Service Technicians, he may ask one of the Service Technicians to write the part number on the work order. In some cases, the Service Technician may forget to write the part down. In this case, the part is given away for free, and the inventory is off by 1.</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Special orders are kept on paper, and not always checked when going through new orders.</w:t>
      </w:r>
    </w:p>
    <w:p w:rsidR="004E0D3A" w:rsidRPr="002B4E34" w:rsidRDefault="004E0D3A" w:rsidP="0056305B">
      <w:pPr>
        <w:pStyle w:val="ListParagraph"/>
        <w:numPr>
          <w:ilvl w:val="0"/>
          <w:numId w:val="16"/>
        </w:numPr>
        <w:spacing w:after="0"/>
        <w:rPr>
          <w:rFonts w:asciiTheme="majorHAnsi" w:hAnsiTheme="majorHAnsi"/>
          <w:b/>
        </w:rPr>
      </w:pPr>
      <w:r w:rsidRPr="002B4E34">
        <w:rPr>
          <w:rFonts w:asciiTheme="majorHAnsi" w:hAnsiTheme="majorHAnsi"/>
        </w:rPr>
        <w:t>Customer numbers are not the same between the Parts &amp; Inventory System and the Service Work Order system.</w:t>
      </w:r>
    </w:p>
    <w:p w:rsidR="004E0D3A" w:rsidRPr="002B4E34" w:rsidRDefault="004E0D3A" w:rsidP="004E0D3A">
      <w:pPr>
        <w:spacing w:after="0"/>
        <w:rPr>
          <w:rFonts w:asciiTheme="majorHAnsi" w:hAnsiTheme="majorHAnsi"/>
          <w:b/>
        </w:rPr>
      </w:pPr>
    </w:p>
    <w:p w:rsidR="00C0054B" w:rsidRPr="002B4E34" w:rsidRDefault="00520B8B" w:rsidP="00A0677A">
      <w:pPr>
        <w:spacing w:after="0"/>
        <w:rPr>
          <w:rFonts w:asciiTheme="majorHAnsi" w:hAnsiTheme="majorHAnsi"/>
        </w:rPr>
        <w:sectPr w:rsidR="00C0054B" w:rsidRPr="002B4E34" w:rsidSect="00C0054B">
          <w:footerReference w:type="default" r:id="rId15"/>
          <w:pgSz w:w="12240" w:h="15840"/>
          <w:pgMar w:top="1440" w:right="1440" w:bottom="1440" w:left="1440" w:header="720" w:footer="720" w:gutter="0"/>
          <w:cols w:space="720"/>
          <w:docGrid w:linePitch="360"/>
        </w:sectPr>
      </w:pPr>
      <w:r w:rsidRPr="002B4E34">
        <w:rPr>
          <w:rFonts w:asciiTheme="majorHAnsi" w:hAnsiTheme="majorHAnsi"/>
        </w:rPr>
        <w:br w:type="page"/>
      </w:r>
    </w:p>
    <w:p w:rsidR="00520B8B" w:rsidRPr="002B4E34" w:rsidRDefault="00520B8B" w:rsidP="00A0677A">
      <w:pPr>
        <w:pStyle w:val="Heading3"/>
      </w:pPr>
      <w:bookmarkStart w:id="4" w:name="_Toc369036717"/>
      <w:r w:rsidRPr="002B4E34">
        <w:lastRenderedPageBreak/>
        <w:t>Activity Diagram</w:t>
      </w:r>
      <w:bookmarkEnd w:id="4"/>
    </w:p>
    <w:p w:rsidR="000E479D" w:rsidRPr="002B4E34" w:rsidRDefault="0013714D" w:rsidP="000E479D">
      <w:pPr>
        <w:rPr>
          <w:rFonts w:asciiTheme="majorHAnsi" w:hAnsiTheme="majorHAnsi"/>
        </w:rPr>
      </w:pPr>
      <w:r>
        <w:rPr>
          <w:rFonts w:asciiTheme="majorHAnsi" w:hAnsiTheme="majorHAnsi"/>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7" type="#_x0000_t75" style="position:absolute;margin-left:0;margin-top:-1.15pt;width:616.85pt;height:467.45pt;z-index:251675648;mso-position-horizontal:absolute;mso-position-horizontal-relative:text;mso-position-vertical:absolute;mso-position-vertical-relative:text">
            <v:imagedata r:id="rId16" o:title=""/>
          </v:shape>
          <o:OLEObject Type="Embed" ProgID="Visio.Drawing.15" ShapeID="_x0000_s1097" DrawAspect="Content" ObjectID="_1442810837" r:id="rId17"/>
        </w:object>
      </w:r>
    </w:p>
    <w:p w:rsidR="00E36D5E" w:rsidRPr="002B4E34" w:rsidRDefault="00520B8B" w:rsidP="00A0677A">
      <w:pPr>
        <w:spacing w:after="0"/>
        <w:rPr>
          <w:rFonts w:asciiTheme="majorHAnsi" w:hAnsiTheme="majorHAnsi"/>
        </w:rPr>
        <w:sectPr w:rsidR="00E36D5E" w:rsidRPr="002B4E34" w:rsidSect="00E36D5E">
          <w:headerReference w:type="default" r:id="rId18"/>
          <w:pgSz w:w="15840" w:h="12240" w:orient="landscape"/>
          <w:pgMar w:top="1440" w:right="1440" w:bottom="1440" w:left="1440" w:header="720" w:footer="720" w:gutter="0"/>
          <w:cols w:space="720"/>
          <w:docGrid w:linePitch="360"/>
        </w:sectPr>
      </w:pPr>
      <w:r w:rsidRPr="002B4E34">
        <w:rPr>
          <w:rFonts w:asciiTheme="majorHAnsi" w:hAnsiTheme="majorHAnsi"/>
        </w:rPr>
        <w:br w:type="page"/>
      </w:r>
    </w:p>
    <w:p w:rsidR="00520B8B" w:rsidRPr="002B4E34" w:rsidRDefault="00832C08" w:rsidP="00A0677A">
      <w:pPr>
        <w:pStyle w:val="Heading3"/>
      </w:pPr>
      <w:bookmarkStart w:id="5" w:name="_Toc369036718"/>
      <w:r w:rsidRPr="002B4E34">
        <w:lastRenderedPageBreak/>
        <w:t>Use Case Diagram</w:t>
      </w:r>
      <w:bookmarkEnd w:id="5"/>
    </w:p>
    <w:p w:rsidR="00832C08" w:rsidRPr="002B4E34" w:rsidRDefault="00832C08" w:rsidP="00A0677A">
      <w:pPr>
        <w:spacing w:after="0"/>
        <w:rPr>
          <w:rFonts w:asciiTheme="majorHAnsi" w:hAnsiTheme="majorHAnsi"/>
        </w:rPr>
      </w:pPr>
    </w:p>
    <w:p w:rsidR="00832C08" w:rsidRPr="002B4E34" w:rsidRDefault="00832C08" w:rsidP="00A0677A">
      <w:pPr>
        <w:spacing w:after="0"/>
        <w:rPr>
          <w:rFonts w:asciiTheme="majorHAnsi" w:hAnsiTheme="majorHAnsi"/>
        </w:rPr>
      </w:pPr>
      <w:r w:rsidRPr="002B4E34">
        <w:rPr>
          <w:rFonts w:asciiTheme="majorHAnsi" w:hAnsiTheme="majorHAnsi"/>
        </w:rPr>
        <w:object w:dxaOrig="11234" w:dyaOrig="10630">
          <v:shape id="_x0000_i1025" type="#_x0000_t75" style="width:468pt;height:438pt" o:ole="">
            <v:imagedata r:id="rId19" o:title=""/>
          </v:shape>
          <o:OLEObject Type="Embed" ProgID="Visio.Drawing.11" ShapeID="_x0000_i1025" DrawAspect="Content" ObjectID="_1442810827" r:id="rId20"/>
        </w:object>
      </w:r>
    </w:p>
    <w:p w:rsidR="00832C08" w:rsidRPr="002B4E34" w:rsidRDefault="00832C08" w:rsidP="00A0677A">
      <w:pPr>
        <w:spacing w:after="0"/>
        <w:rPr>
          <w:rFonts w:asciiTheme="majorHAnsi" w:hAnsiTheme="majorHAnsi"/>
        </w:rPr>
      </w:pPr>
      <w:r w:rsidRPr="002B4E34">
        <w:rPr>
          <w:rFonts w:asciiTheme="majorHAnsi" w:hAnsiTheme="majorHAnsi"/>
        </w:rPr>
        <w:br w:type="page"/>
      </w:r>
    </w:p>
    <w:p w:rsidR="00832C08" w:rsidRPr="002B4E34" w:rsidRDefault="00832C08" w:rsidP="00A0677A">
      <w:pPr>
        <w:pStyle w:val="Heading2"/>
      </w:pPr>
      <w:bookmarkStart w:id="6" w:name="_Toc369036719"/>
      <w:r w:rsidRPr="002B4E34">
        <w:lastRenderedPageBreak/>
        <w:t>Creating Order Lists &amp; Purchase Orders</w:t>
      </w:r>
      <w:bookmarkEnd w:id="6"/>
    </w:p>
    <w:p w:rsidR="00832C08" w:rsidRPr="002B4E34" w:rsidRDefault="00832C08" w:rsidP="00A0677A">
      <w:pPr>
        <w:pStyle w:val="Heading3"/>
      </w:pPr>
      <w:bookmarkStart w:id="7" w:name="_Toc369036720"/>
      <w:r w:rsidRPr="002B4E34">
        <w:t>Detailed Processes</w:t>
      </w:r>
      <w:bookmarkEnd w:id="7"/>
    </w:p>
    <w:p w:rsidR="00832C08" w:rsidRPr="002B4E34" w:rsidRDefault="00832C08" w:rsidP="00A0677A">
      <w:pPr>
        <w:spacing w:after="0"/>
        <w:rPr>
          <w:rFonts w:asciiTheme="majorHAnsi" w:hAnsiTheme="majorHAnsi"/>
        </w:rPr>
      </w:pPr>
    </w:p>
    <w:p w:rsidR="0006403E" w:rsidRPr="002B4E34" w:rsidRDefault="00832C08" w:rsidP="00A0677A">
      <w:pPr>
        <w:pStyle w:val="Heading4"/>
      </w:pPr>
      <w:r w:rsidRPr="002B4E34">
        <w:t>Assumptions</w:t>
      </w:r>
    </w:p>
    <w:p w:rsidR="0006403E"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A part is needed, a part must be ordered (to begin the diagram)</w:t>
      </w:r>
    </w:p>
    <w:p w:rsidR="0006403E"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 xml:space="preserve">A Parts Associate may choose to wait for a reorder coming in to satisfy a back order </w:t>
      </w:r>
    </w:p>
    <w:p w:rsidR="00832C08" w:rsidRPr="002B4E34" w:rsidRDefault="00832C08" w:rsidP="0056305B">
      <w:pPr>
        <w:pStyle w:val="ListParagraph"/>
        <w:numPr>
          <w:ilvl w:val="0"/>
          <w:numId w:val="7"/>
        </w:numPr>
        <w:spacing w:after="0"/>
        <w:rPr>
          <w:rFonts w:asciiTheme="majorHAnsi" w:hAnsiTheme="majorHAnsi"/>
        </w:rPr>
      </w:pPr>
      <w:r w:rsidRPr="002B4E34">
        <w:rPr>
          <w:rFonts w:asciiTheme="majorHAnsi" w:hAnsiTheme="majorHAnsi"/>
        </w:rPr>
        <w:t>If a Parts Associate choose to wait for the reorder to come in to fill the back order, he will stop trying to make the order</w:t>
      </w:r>
    </w:p>
    <w:p w:rsidR="0006403E" w:rsidRPr="002B4E34" w:rsidRDefault="0006403E" w:rsidP="00A0677A">
      <w:pPr>
        <w:pStyle w:val="Heading4"/>
      </w:pPr>
    </w:p>
    <w:p w:rsidR="0006403E" w:rsidRPr="002B4E34" w:rsidRDefault="0006403E" w:rsidP="00A0677A">
      <w:pPr>
        <w:pStyle w:val="Heading4"/>
      </w:pPr>
      <w:r w:rsidRPr="002B4E34">
        <w:t>Process</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 xml:space="preserve">Order lists are created in the system generally by Parts Associates </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would enter any parts needed to the Order List</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may or may not be aware of other orders that have already been made</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Due to no list in the system of previous orders(other than purchase order), there are times where the Parts Associate may be unaware of orders that have already been placed</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In some cases this can cause either parts to be ordered twice</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If an order was already made, and the Parts Associate checks and a reorder contains the part needed, the Part Associate has the option to wait for that order to come in.</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After the needed part(s) are added to the Order List, the Parts Associate can optionally choose to check the flagged reorders</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Parts Associate may also adjust the amounts for the reorder</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 xml:space="preserve">If a reorder is attached to an order, the flag still remains in the system until the inventory reaches the set reorder level. </w:t>
      </w:r>
    </w:p>
    <w:p w:rsidR="00832C08" w:rsidRPr="002B4E34" w:rsidRDefault="00832C08" w:rsidP="0056305B">
      <w:pPr>
        <w:pStyle w:val="ListParagraph"/>
        <w:numPr>
          <w:ilvl w:val="1"/>
          <w:numId w:val="6"/>
        </w:numPr>
        <w:spacing w:after="0"/>
        <w:rPr>
          <w:rFonts w:asciiTheme="majorHAnsi" w:hAnsiTheme="majorHAnsi"/>
        </w:rPr>
      </w:pPr>
      <w:r w:rsidRPr="002B4E34">
        <w:rPr>
          <w:rFonts w:asciiTheme="majorHAnsi" w:hAnsiTheme="majorHAnsi"/>
        </w:rPr>
        <w:t xml:space="preserve">If the Parts Associate is unaware of previous orders made and </w:t>
      </w:r>
      <w:r w:rsidR="00916FF2" w:rsidRPr="002B4E34">
        <w:rPr>
          <w:rFonts w:asciiTheme="majorHAnsi" w:hAnsiTheme="majorHAnsi"/>
        </w:rPr>
        <w:t>reorders were</w:t>
      </w:r>
      <w:r w:rsidRPr="002B4E34">
        <w:rPr>
          <w:rFonts w:asciiTheme="majorHAnsi" w:hAnsiTheme="majorHAnsi"/>
        </w:rPr>
        <w:t xml:space="preserve"> already attached to another order, it is possible now for a reorder to be doubled.</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When the Order List is completed, the Parts &amp; Service Manager contacts the Business manager with the total for the order. The Parts &amp; Service Manager requests a Purchase Order Number from the Business Manager. The Purchase Order is given over the phone.</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Order List is now updated with the Purchase Number, and the Purchase Order is created</w:t>
      </w:r>
    </w:p>
    <w:p w:rsidR="00832C08" w:rsidRPr="002B4E34" w:rsidRDefault="00832C08" w:rsidP="0056305B">
      <w:pPr>
        <w:pStyle w:val="ListParagraph"/>
        <w:numPr>
          <w:ilvl w:val="0"/>
          <w:numId w:val="6"/>
        </w:numPr>
        <w:spacing w:after="0"/>
        <w:rPr>
          <w:rFonts w:asciiTheme="majorHAnsi" w:hAnsiTheme="majorHAnsi"/>
        </w:rPr>
      </w:pPr>
      <w:r w:rsidRPr="002B4E34">
        <w:rPr>
          <w:rFonts w:asciiTheme="majorHAnsi" w:hAnsiTheme="majorHAnsi"/>
        </w:rPr>
        <w:t>The Purchase Order is then faxed over to the Warehouse chosen(In most cases, the Regional Warehouse)</w:t>
      </w:r>
    </w:p>
    <w:p w:rsidR="004E0D3A" w:rsidRPr="002B4E34" w:rsidRDefault="004E0D3A" w:rsidP="004E0D3A">
      <w:pPr>
        <w:pStyle w:val="Heading4"/>
      </w:pPr>
      <w:r w:rsidRPr="002B4E34">
        <w:t>Problems</w:t>
      </w:r>
    </w:p>
    <w:p w:rsidR="004E0D3A" w:rsidRPr="002B4E34" w:rsidRDefault="004E0D3A" w:rsidP="004E0D3A">
      <w:pPr>
        <w:spacing w:after="0"/>
        <w:rPr>
          <w:rFonts w:asciiTheme="majorHAnsi" w:hAnsiTheme="majorHAnsi"/>
        </w:rPr>
      </w:pP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Order history not easily accessible. Ex: Hard to check what parts and reorders have already been ordered. This can cause a part to be ordered when another is already coming in.</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Inventory system does not remove flag from reorder even after reordered made, only when inventory is updated</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Reorders can be duplicated</w:t>
      </w:r>
    </w:p>
    <w:p w:rsidR="004E0D3A" w:rsidRPr="002B4E34" w:rsidRDefault="004E0D3A" w:rsidP="0056305B">
      <w:pPr>
        <w:pStyle w:val="ListParagraph"/>
        <w:numPr>
          <w:ilvl w:val="0"/>
          <w:numId w:val="17"/>
        </w:numPr>
        <w:spacing w:after="0"/>
        <w:rPr>
          <w:rFonts w:asciiTheme="majorHAnsi" w:hAnsiTheme="majorHAnsi"/>
          <w:b/>
        </w:rPr>
      </w:pPr>
      <w:r w:rsidRPr="002B4E34">
        <w:rPr>
          <w:rFonts w:asciiTheme="majorHAnsi" w:hAnsiTheme="majorHAnsi"/>
        </w:rPr>
        <w:t>Parts that are commonly ordered are not tracked. Ex: If spark plugs are needed to be reordered multiple times per week, more shipments are needed. This could affect sales loss as well, if part is quite often out of stock, and customer does not want to wait for reorder.</w:t>
      </w:r>
    </w:p>
    <w:p w:rsidR="0006403E" w:rsidRPr="002B4E34" w:rsidRDefault="0006403E" w:rsidP="00A0677A">
      <w:pPr>
        <w:spacing w:after="0"/>
        <w:rPr>
          <w:rFonts w:asciiTheme="majorHAnsi" w:hAnsiTheme="majorHAnsi"/>
        </w:rPr>
      </w:pPr>
    </w:p>
    <w:p w:rsidR="008246A5" w:rsidRPr="002B4E34" w:rsidRDefault="0006403E" w:rsidP="00A0677A">
      <w:pPr>
        <w:spacing w:after="0"/>
        <w:rPr>
          <w:rFonts w:asciiTheme="majorHAnsi" w:hAnsiTheme="majorHAnsi"/>
        </w:rPr>
        <w:sectPr w:rsidR="008246A5" w:rsidRPr="002B4E34" w:rsidSect="00832C08">
          <w:headerReference w:type="default" r:id="rId21"/>
          <w:pgSz w:w="12240" w:h="15840"/>
          <w:pgMar w:top="1440" w:right="1440" w:bottom="1440" w:left="1440" w:header="720" w:footer="720" w:gutter="0"/>
          <w:cols w:space="720"/>
          <w:docGrid w:linePitch="360"/>
        </w:sectPr>
      </w:pPr>
      <w:r w:rsidRPr="002B4E34">
        <w:rPr>
          <w:rFonts w:asciiTheme="majorHAnsi" w:hAnsiTheme="majorHAnsi"/>
        </w:rPr>
        <w:br w:type="page"/>
      </w:r>
    </w:p>
    <w:p w:rsidR="00EE7A33" w:rsidRPr="002B4E34" w:rsidRDefault="0006403E" w:rsidP="00D211D2">
      <w:pPr>
        <w:pStyle w:val="Heading3"/>
        <w:sectPr w:rsidR="00EE7A33" w:rsidRPr="002B4E34" w:rsidSect="008246A5">
          <w:pgSz w:w="15840" w:h="12240" w:orient="landscape"/>
          <w:pgMar w:top="1440" w:right="1440" w:bottom="1440" w:left="1440" w:header="720" w:footer="720" w:gutter="0"/>
          <w:cols w:space="720"/>
          <w:docGrid w:linePitch="360"/>
        </w:sectPr>
      </w:pPr>
      <w:bookmarkStart w:id="8" w:name="_Toc369036721"/>
      <w:r w:rsidRPr="002B4E34">
        <w:lastRenderedPageBreak/>
        <w:t>Activity Diagram</w:t>
      </w:r>
      <w:r w:rsidR="0013714D">
        <w:rPr>
          <w:noProof/>
        </w:rPr>
        <w:object w:dxaOrig="1440" w:dyaOrig="1440">
          <v:shape id="_x0000_s1098" type="#_x0000_t75" style="position:absolute;margin-left:0;margin-top:-1.15pt;width:596.4pt;height:467.45pt;z-index:251677696;mso-position-horizontal:absolute;mso-position-horizontal-relative:text;mso-position-vertical:absolute;mso-position-vertical-relative:text">
            <v:imagedata r:id="rId22" o:title=""/>
          </v:shape>
          <o:OLEObject Type="Embed" ProgID="Visio.Drawing.15" ShapeID="_x0000_s1098" DrawAspect="Content" ObjectID="_1442810838" r:id="rId23"/>
        </w:object>
      </w:r>
      <w:bookmarkEnd w:id="8"/>
    </w:p>
    <w:p w:rsidR="008246A5" w:rsidRPr="002B4E34" w:rsidRDefault="008246A5" w:rsidP="00A0677A">
      <w:pPr>
        <w:pStyle w:val="Heading3"/>
      </w:pPr>
      <w:bookmarkStart w:id="9" w:name="_Toc369036722"/>
      <w:r w:rsidRPr="002B4E34">
        <w:lastRenderedPageBreak/>
        <w:t>Use Case Diagram</w:t>
      </w:r>
      <w:bookmarkEnd w:id="9"/>
    </w:p>
    <w:p w:rsidR="00914E40" w:rsidRPr="002B4E34" w:rsidRDefault="008246A5" w:rsidP="00A0677A">
      <w:pPr>
        <w:spacing w:after="0"/>
        <w:rPr>
          <w:rFonts w:asciiTheme="majorHAnsi" w:hAnsiTheme="majorHAnsi"/>
        </w:rPr>
        <w:sectPr w:rsidR="00914E40" w:rsidRPr="002B4E34" w:rsidSect="00832C08">
          <w:footerReference w:type="default" r:id="rId24"/>
          <w:pgSz w:w="12240" w:h="15840"/>
          <w:pgMar w:top="1440" w:right="1440" w:bottom="1440" w:left="1440" w:header="720" w:footer="720" w:gutter="0"/>
          <w:cols w:space="720"/>
          <w:docGrid w:linePitch="360"/>
        </w:sectPr>
      </w:pPr>
      <w:r w:rsidRPr="002B4E34">
        <w:rPr>
          <w:rFonts w:asciiTheme="majorHAnsi" w:hAnsiTheme="majorHAnsi"/>
        </w:rPr>
        <w:object w:dxaOrig="8884" w:dyaOrig="8173">
          <v:shape id="_x0000_i1026" type="#_x0000_t75" style="width:447pt;height:409.5pt" o:ole="">
            <v:imagedata r:id="rId25" o:title=""/>
          </v:shape>
          <o:OLEObject Type="Embed" ProgID="Visio.Drawing.11" ShapeID="_x0000_i1026" DrawAspect="Content" ObjectID="_1442810828" r:id="rId26"/>
        </w:object>
      </w:r>
    </w:p>
    <w:p w:rsidR="006947C6" w:rsidRPr="002B4E34" w:rsidRDefault="006947C6" w:rsidP="00A0677A">
      <w:pPr>
        <w:pStyle w:val="Heading2"/>
      </w:pPr>
      <w:bookmarkStart w:id="10" w:name="_Toc369036723"/>
      <w:r w:rsidRPr="002B4E34">
        <w:lastRenderedPageBreak/>
        <w:t>Order Arrivals</w:t>
      </w:r>
      <w:bookmarkEnd w:id="10"/>
    </w:p>
    <w:p w:rsidR="006947C6" w:rsidRPr="002B4E34" w:rsidRDefault="006947C6" w:rsidP="00A0677A">
      <w:pPr>
        <w:pStyle w:val="Heading3"/>
      </w:pPr>
      <w:bookmarkStart w:id="11" w:name="_Toc369036724"/>
      <w:r w:rsidRPr="002B4E34">
        <w:t>Written Process</w:t>
      </w:r>
      <w:bookmarkEnd w:id="11"/>
    </w:p>
    <w:p w:rsidR="006947C6" w:rsidRPr="002B4E34" w:rsidRDefault="006947C6" w:rsidP="00A0677A">
      <w:pPr>
        <w:pStyle w:val="Heading4"/>
      </w:pPr>
      <w:r w:rsidRPr="002B4E34">
        <w:t>Assumptions</w:t>
      </w:r>
    </w:p>
    <w:p w:rsidR="006947C6" w:rsidRPr="002B4E34" w:rsidRDefault="006947C6" w:rsidP="0056305B">
      <w:pPr>
        <w:pStyle w:val="ListParagraph"/>
        <w:numPr>
          <w:ilvl w:val="0"/>
          <w:numId w:val="8"/>
        </w:numPr>
        <w:spacing w:after="0" w:line="259" w:lineRule="auto"/>
        <w:rPr>
          <w:rFonts w:asciiTheme="majorHAnsi" w:hAnsiTheme="majorHAnsi"/>
        </w:rPr>
      </w:pPr>
      <w:r w:rsidRPr="002B4E34">
        <w:rPr>
          <w:rFonts w:asciiTheme="majorHAnsi" w:hAnsiTheme="majorHAnsi"/>
        </w:rPr>
        <w:t>Customer was charged a deposit while special order was placed</w:t>
      </w:r>
    </w:p>
    <w:p w:rsidR="006947C6" w:rsidRPr="002B4E34" w:rsidRDefault="006947C6" w:rsidP="00A0677A">
      <w:pPr>
        <w:spacing w:after="0"/>
        <w:rPr>
          <w:rFonts w:asciiTheme="majorHAnsi" w:hAnsiTheme="majorHAnsi"/>
        </w:rPr>
      </w:pPr>
    </w:p>
    <w:p w:rsidR="005D10C3" w:rsidRPr="002B4E34" w:rsidRDefault="005D10C3" w:rsidP="00A0677A">
      <w:pPr>
        <w:pStyle w:val="Heading4"/>
      </w:pPr>
      <w:r w:rsidRPr="002B4E34">
        <w:t>Process</w:t>
      </w:r>
    </w:p>
    <w:p w:rsidR="005D10C3" w:rsidRPr="002B4E34" w:rsidRDefault="005D10C3" w:rsidP="00A0677A">
      <w:pPr>
        <w:spacing w:after="0"/>
        <w:rPr>
          <w:rFonts w:asciiTheme="majorHAnsi" w:hAnsiTheme="majorHAnsi"/>
        </w:rPr>
      </w:pP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The process begins when Maple Leaf Nissan receives an order (shipment arrives)</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The contents of the box are then verified against the packing slip to see if everything matches.</w:t>
      </w:r>
    </w:p>
    <w:p w:rsidR="006947C6" w:rsidRPr="002B4E34" w:rsidRDefault="006947C6" w:rsidP="00C1673D">
      <w:pPr>
        <w:pStyle w:val="ListParagraph"/>
        <w:spacing w:after="0"/>
        <w:ind w:left="1440"/>
        <w:rPr>
          <w:rFonts w:asciiTheme="majorHAnsi" w:hAnsiTheme="majorHAnsi"/>
        </w:rPr>
      </w:pPr>
      <w:r w:rsidRPr="002B4E34">
        <w:rPr>
          <w:rFonts w:asciiTheme="majorHAnsi" w:hAnsiTheme="majorHAnsi"/>
        </w:rPr>
        <w:t>If they don’t match or something is broken on arrival the issue is resolved by parts manager</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If the parts matches packing slip, the Parts Associate then brings up the order in the system</w:t>
      </w:r>
    </w:p>
    <w:p w:rsidR="006947C6" w:rsidRPr="002B4E34" w:rsidRDefault="006947C6" w:rsidP="0056305B">
      <w:pPr>
        <w:pStyle w:val="ListParagraph"/>
        <w:numPr>
          <w:ilvl w:val="0"/>
          <w:numId w:val="9"/>
        </w:numPr>
        <w:spacing w:after="0"/>
        <w:rPr>
          <w:rFonts w:asciiTheme="majorHAnsi" w:hAnsiTheme="majorHAnsi"/>
        </w:rPr>
      </w:pPr>
      <w:r w:rsidRPr="002B4E34">
        <w:rPr>
          <w:rFonts w:asciiTheme="majorHAnsi" w:hAnsiTheme="majorHAnsi"/>
        </w:rPr>
        <w:t>Parts Associate then checks to see if a part was on backorder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all parts arrives and nothing was on back order</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He then selects received in the system.</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The inventory gets updated at this point and the order is marked as complete</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a part was on backorder</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Parts Associate then adjusts the purchase order in the system to account for packing slip</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He the selects received in the system</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The inventory then gets updated but the order remains as outstanding in the system</w:t>
      </w:r>
    </w:p>
    <w:p w:rsidR="006947C6" w:rsidRPr="002B4E34" w:rsidRDefault="006947C6" w:rsidP="0056305B">
      <w:pPr>
        <w:pStyle w:val="ListParagraph"/>
        <w:numPr>
          <w:ilvl w:val="0"/>
          <w:numId w:val="9"/>
        </w:numPr>
        <w:spacing w:after="0"/>
        <w:rPr>
          <w:rFonts w:asciiTheme="majorHAnsi" w:hAnsiTheme="majorHAnsi"/>
          <w:b/>
        </w:rPr>
      </w:pPr>
      <w:r w:rsidRPr="002B4E34">
        <w:rPr>
          <w:rFonts w:asciiTheme="majorHAnsi" w:hAnsiTheme="majorHAnsi"/>
          <w:b/>
        </w:rPr>
        <w:t>For special orders</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The Parts Associate may check if there was any special order with the current order.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there were no special order, the new stock gets added to the physical inventory</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 Parts Associate discovers a part was a special order, he might set the part aside</w:t>
      </w:r>
    </w:p>
    <w:p w:rsidR="006947C6" w:rsidRPr="002B4E34" w:rsidRDefault="006947C6" w:rsidP="0056305B">
      <w:pPr>
        <w:pStyle w:val="ListParagraph"/>
        <w:numPr>
          <w:ilvl w:val="2"/>
          <w:numId w:val="9"/>
        </w:numPr>
        <w:spacing w:after="0"/>
        <w:rPr>
          <w:rFonts w:asciiTheme="majorHAnsi" w:hAnsiTheme="majorHAnsi"/>
        </w:rPr>
      </w:pPr>
      <w:r w:rsidRPr="002B4E34">
        <w:rPr>
          <w:rFonts w:asciiTheme="majorHAnsi" w:hAnsiTheme="majorHAnsi"/>
        </w:rPr>
        <w:t>If the part wasn’t set aside, customer special order gets added with the regular inventory and may be sold to another customer looking for the same part</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he sets the customer part aside, it is kept ready for customer pick up</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 xml:space="preserve">He may contact the customer to inform part arrival </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When the customer comes in to pick up the ordered part and pays for the part either using cash or on account depending on the type of customer</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The Parts Associate then prints an invoice and the inventory system gets updated at that point</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Customer is then given his special order part and the transaction is complete</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If the customer fails to show up to pick his special order part, the part gets put back in with the physical inventory</w:t>
      </w:r>
    </w:p>
    <w:p w:rsidR="006947C6" w:rsidRPr="002B4E34" w:rsidRDefault="006947C6" w:rsidP="0056305B">
      <w:pPr>
        <w:pStyle w:val="ListParagraph"/>
        <w:numPr>
          <w:ilvl w:val="1"/>
          <w:numId w:val="9"/>
        </w:numPr>
        <w:spacing w:after="0"/>
        <w:rPr>
          <w:rFonts w:asciiTheme="majorHAnsi" w:hAnsiTheme="majorHAnsi"/>
        </w:rPr>
      </w:pPr>
      <w:r w:rsidRPr="002B4E34">
        <w:rPr>
          <w:rFonts w:asciiTheme="majorHAnsi" w:hAnsiTheme="majorHAnsi"/>
        </w:rPr>
        <w:t>After a prolonged period, the customer may even loose the deposit, if it was paid while ordering the special order</w:t>
      </w:r>
    </w:p>
    <w:p w:rsidR="00914E40" w:rsidRPr="002B4E34" w:rsidRDefault="002B3FA6" w:rsidP="00A0677A">
      <w:pPr>
        <w:pStyle w:val="Heading2"/>
        <w:sectPr w:rsidR="00914E40" w:rsidRPr="002B4E34" w:rsidSect="00832C08">
          <w:footerReference w:type="default" r:id="rId27"/>
          <w:pgSz w:w="12240" w:h="15840"/>
          <w:pgMar w:top="1440" w:right="1440" w:bottom="1440" w:left="1440" w:header="720" w:footer="720" w:gutter="0"/>
          <w:cols w:space="720"/>
          <w:docGrid w:linePitch="360"/>
        </w:sectPr>
      </w:pPr>
      <w:r w:rsidRPr="002B4E34">
        <w:br w:type="page"/>
      </w:r>
    </w:p>
    <w:p w:rsidR="006947C6" w:rsidRPr="002B4E34" w:rsidRDefault="0013714D" w:rsidP="00A0677A">
      <w:pPr>
        <w:pStyle w:val="Heading3"/>
      </w:pPr>
      <w:bookmarkStart w:id="12" w:name="_Toc369036725"/>
      <w:r>
        <w:rPr>
          <w:noProof/>
        </w:rPr>
        <w:lastRenderedPageBreak/>
        <w:object w:dxaOrig="1440" w:dyaOrig="1440">
          <v:shape id="_x0000_s1068" type="#_x0000_t75" style="position:absolute;margin-left:0;margin-top:3.75pt;width:446.95pt;height:634.9pt;z-index:251665408;mso-position-horizontal-relative:text;mso-position-vertical-relative:text">
            <v:imagedata r:id="rId28" o:title=""/>
          </v:shape>
          <o:OLEObject Type="Embed" ProgID="Visio.Drawing.15" ShapeID="_x0000_s1068" DrawAspect="Content" ObjectID="_1442810839" r:id="rId29"/>
        </w:object>
      </w:r>
      <w:r w:rsidR="006947C6" w:rsidRPr="002B4E34">
        <w:t>Activity Diagram</w:t>
      </w:r>
      <w:bookmarkEnd w:id="12"/>
    </w:p>
    <w:p w:rsidR="00AE56D5" w:rsidRPr="002B4E34" w:rsidRDefault="00AE56D5" w:rsidP="00A0677A">
      <w:pPr>
        <w:spacing w:after="0"/>
        <w:rPr>
          <w:rFonts w:asciiTheme="majorHAnsi" w:hAnsiTheme="majorHAnsi"/>
        </w:rPr>
        <w:sectPr w:rsidR="00AE56D5" w:rsidRPr="002B4E34" w:rsidSect="00832C08">
          <w:footerReference w:type="default" r:id="rId30"/>
          <w:pgSz w:w="12240" w:h="15840"/>
          <w:pgMar w:top="1440" w:right="1440" w:bottom="1440" w:left="1440" w:header="720" w:footer="720" w:gutter="0"/>
          <w:cols w:space="720"/>
          <w:docGrid w:linePitch="360"/>
        </w:sectPr>
      </w:pPr>
    </w:p>
    <w:p w:rsidR="008625F0" w:rsidRPr="002B4E34" w:rsidRDefault="008625F0" w:rsidP="00A0677A">
      <w:pPr>
        <w:pStyle w:val="Heading3"/>
      </w:pPr>
      <w:bookmarkStart w:id="13" w:name="_Toc369036726"/>
      <w:r w:rsidRPr="002B4E34">
        <w:lastRenderedPageBreak/>
        <w:t>Use Case Diagram</w:t>
      </w:r>
      <w:bookmarkEnd w:id="13"/>
    </w:p>
    <w:p w:rsidR="00AE56D5" w:rsidRPr="002B4E34" w:rsidRDefault="00AE56D5" w:rsidP="00A0677A">
      <w:pPr>
        <w:pStyle w:val="Heading3"/>
      </w:pPr>
    </w:p>
    <w:p w:rsidR="00691571" w:rsidRPr="002B4E34" w:rsidRDefault="00691571" w:rsidP="00691571">
      <w:pPr>
        <w:rPr>
          <w:rFonts w:asciiTheme="majorHAnsi" w:hAnsiTheme="majorHAnsi"/>
        </w:rPr>
        <w:sectPr w:rsidR="00691571" w:rsidRPr="002B4E34" w:rsidSect="00832C08">
          <w:footerReference w:type="default" r:id="rId31"/>
          <w:pgSz w:w="12240" w:h="15840"/>
          <w:pgMar w:top="1440" w:right="1440" w:bottom="1440" w:left="1440" w:header="720" w:footer="720" w:gutter="0"/>
          <w:cols w:space="720"/>
          <w:docGrid w:linePitch="360"/>
        </w:sectPr>
      </w:pPr>
      <w:r w:rsidRPr="002B4E34">
        <w:rPr>
          <w:rFonts w:asciiTheme="majorHAnsi" w:hAnsiTheme="majorHAnsi"/>
        </w:rPr>
        <w:object w:dxaOrig="9934" w:dyaOrig="8151">
          <v:shape id="_x0000_i1027" type="#_x0000_t75" style="width:519pt;height:424.5pt" o:ole="">
            <v:imagedata r:id="rId32" o:title=""/>
          </v:shape>
          <o:OLEObject Type="Embed" ProgID="Visio.Drawing.11" ShapeID="_x0000_i1027" DrawAspect="Content" ObjectID="_1442810829" r:id="rId33"/>
        </w:object>
      </w:r>
    </w:p>
    <w:p w:rsidR="00914E40" w:rsidRPr="002B4E34" w:rsidRDefault="00914E40" w:rsidP="00A0677A">
      <w:pPr>
        <w:pStyle w:val="Heading2"/>
      </w:pPr>
      <w:bookmarkStart w:id="14" w:name="_Toc369036727"/>
      <w:r w:rsidRPr="002B4E34">
        <w:lastRenderedPageBreak/>
        <w:t>Customer Special Order</w:t>
      </w:r>
      <w:bookmarkEnd w:id="14"/>
    </w:p>
    <w:p w:rsidR="00914E40" w:rsidRPr="002B4E34" w:rsidRDefault="00914E40" w:rsidP="00A0677A">
      <w:pPr>
        <w:pStyle w:val="Heading3"/>
      </w:pPr>
    </w:p>
    <w:p w:rsidR="00914E40" w:rsidRPr="002B4E34" w:rsidRDefault="00914E40" w:rsidP="00A0677A">
      <w:pPr>
        <w:pStyle w:val="Heading3"/>
      </w:pPr>
      <w:bookmarkStart w:id="15" w:name="_Toc369036728"/>
      <w:r w:rsidRPr="002B4E34">
        <w:t>Written Process</w:t>
      </w:r>
      <w:bookmarkEnd w:id="15"/>
    </w:p>
    <w:p w:rsidR="00914E40" w:rsidRPr="002B4E34" w:rsidRDefault="00914E40" w:rsidP="00A0677A">
      <w:pPr>
        <w:pStyle w:val="Heading3"/>
      </w:pPr>
    </w:p>
    <w:p w:rsidR="00914E40" w:rsidRPr="002B4E34" w:rsidRDefault="00914E40" w:rsidP="00A0677A">
      <w:pPr>
        <w:pStyle w:val="Heading4"/>
      </w:pPr>
      <w:r w:rsidRPr="002B4E34">
        <w:t>Assumptions</w:t>
      </w:r>
    </w:p>
    <w:p w:rsidR="00914E40" w:rsidRPr="002B4E34" w:rsidRDefault="002B4E34" w:rsidP="002B4E34">
      <w:pPr>
        <w:pStyle w:val="ListParagraph"/>
        <w:numPr>
          <w:ilvl w:val="0"/>
          <w:numId w:val="8"/>
        </w:numPr>
        <w:spacing w:after="0"/>
        <w:rPr>
          <w:rFonts w:asciiTheme="majorHAnsi" w:hAnsiTheme="majorHAnsi"/>
        </w:rPr>
      </w:pPr>
      <w:r w:rsidRPr="002B4E34">
        <w:rPr>
          <w:rFonts w:asciiTheme="majorHAnsi" w:hAnsiTheme="majorHAnsi"/>
        </w:rPr>
        <w:t>There is a special order</w:t>
      </w:r>
    </w:p>
    <w:p w:rsidR="002B4E34" w:rsidRPr="002B4E34" w:rsidRDefault="002B4E34" w:rsidP="002B4E34">
      <w:pPr>
        <w:pStyle w:val="ListParagraph"/>
        <w:numPr>
          <w:ilvl w:val="0"/>
          <w:numId w:val="8"/>
        </w:numPr>
        <w:spacing w:after="0"/>
        <w:rPr>
          <w:rFonts w:asciiTheme="majorHAnsi" w:hAnsiTheme="majorHAnsi"/>
        </w:rPr>
      </w:pPr>
      <w:r w:rsidRPr="002B4E34">
        <w:rPr>
          <w:rFonts w:asciiTheme="majorHAnsi" w:hAnsiTheme="majorHAnsi"/>
        </w:rPr>
        <w:t>Deposit has been paid for the special order</w:t>
      </w:r>
    </w:p>
    <w:p w:rsidR="00914E40" w:rsidRPr="002B4E34" w:rsidRDefault="00914E40" w:rsidP="00A0677A">
      <w:pPr>
        <w:pStyle w:val="Heading4"/>
      </w:pPr>
      <w:r w:rsidRPr="002B4E34">
        <w:t>Process</w:t>
      </w:r>
    </w:p>
    <w:p w:rsidR="00914E40" w:rsidRPr="002B4E34" w:rsidRDefault="00914E40" w:rsidP="00A0677A">
      <w:pPr>
        <w:pStyle w:val="Heading4"/>
      </w:pP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A customer arrives at the parts desk ready to purchase a part that they have special ordered.</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 xml:space="preserve">The customer may have been called in and advised that their order has arrived. In this case the part has probably been set aside for them. </w:t>
      </w: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 xml:space="preserve"> If the customer has not been called in to pick up the part the customer may just be checking in on the status or was advised to come in after so many days.</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 xml:space="preserve">The parts associate will verify the customers’ name and order. They will also check to see if the part was set aside for the customer. </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In the case that there is no part set aside the Parts Associate will check within the inventory system to verify if the part has been put into the system.</w:t>
      </w:r>
    </w:p>
    <w:p w:rsidR="00914E40" w:rsidRPr="002B4E34" w:rsidRDefault="00914E40" w:rsidP="0056305B">
      <w:pPr>
        <w:pStyle w:val="ListParagraph"/>
        <w:numPr>
          <w:ilvl w:val="2"/>
          <w:numId w:val="10"/>
        </w:numPr>
        <w:spacing w:after="0"/>
        <w:rPr>
          <w:rFonts w:asciiTheme="majorHAnsi" w:hAnsiTheme="majorHAnsi"/>
        </w:rPr>
      </w:pPr>
      <w:r w:rsidRPr="002B4E34">
        <w:rPr>
          <w:rFonts w:asciiTheme="majorHAnsi" w:hAnsiTheme="majorHAnsi"/>
        </w:rPr>
        <w:t>Sometimes the part may not be in the physical inventory so the Parts Associate will have to check the packing slips from the orders that have arrived for the day for the customers’ part.</w:t>
      </w:r>
    </w:p>
    <w:p w:rsidR="00914E40" w:rsidRPr="002B4E34" w:rsidRDefault="00914E40" w:rsidP="0056305B">
      <w:pPr>
        <w:pStyle w:val="ListParagraph"/>
        <w:numPr>
          <w:ilvl w:val="2"/>
          <w:numId w:val="10"/>
        </w:numPr>
        <w:spacing w:after="0"/>
        <w:rPr>
          <w:rFonts w:asciiTheme="majorHAnsi" w:hAnsiTheme="majorHAnsi"/>
        </w:rPr>
      </w:pPr>
      <w:r w:rsidRPr="002B4E34">
        <w:rPr>
          <w:rFonts w:asciiTheme="majorHAnsi" w:hAnsiTheme="majorHAnsi"/>
        </w:rPr>
        <w:t>Alternatively as well the part can say that it is in the inventory but not be physically in inventory.</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The part may not have been received yet and the customer will probably have to check in again later or wait for a call to come back in.</w:t>
      </w:r>
    </w:p>
    <w:p w:rsidR="00914E40" w:rsidRPr="002B4E34" w:rsidRDefault="00914E40" w:rsidP="0056305B">
      <w:pPr>
        <w:pStyle w:val="ListParagraph"/>
        <w:numPr>
          <w:ilvl w:val="0"/>
          <w:numId w:val="10"/>
        </w:numPr>
        <w:spacing w:after="0"/>
        <w:rPr>
          <w:rFonts w:asciiTheme="majorHAnsi" w:hAnsiTheme="majorHAnsi"/>
        </w:rPr>
      </w:pPr>
      <w:r w:rsidRPr="002B4E34">
        <w:rPr>
          <w:rFonts w:asciiTheme="majorHAnsi" w:hAnsiTheme="majorHAnsi"/>
        </w:rPr>
        <w:t xml:space="preserve">If the part has been retrieved for the customer then a customer invoice is generated and the customer will pay the remainder of their order. </w:t>
      </w:r>
    </w:p>
    <w:p w:rsidR="00914E40" w:rsidRPr="002B4E34" w:rsidRDefault="00914E40" w:rsidP="0056305B">
      <w:pPr>
        <w:pStyle w:val="ListParagraph"/>
        <w:numPr>
          <w:ilvl w:val="1"/>
          <w:numId w:val="10"/>
        </w:numPr>
        <w:spacing w:after="0"/>
        <w:rPr>
          <w:rFonts w:asciiTheme="majorHAnsi" w:hAnsiTheme="majorHAnsi"/>
        </w:rPr>
      </w:pPr>
      <w:r w:rsidRPr="002B4E34">
        <w:rPr>
          <w:rFonts w:asciiTheme="majorHAnsi" w:hAnsiTheme="majorHAnsi"/>
        </w:rPr>
        <w:t>In cases where the part has not been located, may have been sold already, may have been used in repairs or may just not have arrived yet the customer can be refunded the deposit they paid.</w:t>
      </w:r>
    </w:p>
    <w:p w:rsidR="00914E40" w:rsidRPr="002B4E34" w:rsidRDefault="00914E40" w:rsidP="00A0677A">
      <w:pPr>
        <w:spacing w:after="0"/>
        <w:rPr>
          <w:rFonts w:asciiTheme="majorHAnsi" w:hAnsiTheme="majorHAnsi"/>
        </w:rPr>
      </w:pPr>
    </w:p>
    <w:p w:rsidR="00914E40" w:rsidRPr="002B4E34" w:rsidRDefault="00914E40" w:rsidP="00A0677A">
      <w:pPr>
        <w:pStyle w:val="Heading4"/>
      </w:pPr>
      <w:r w:rsidRPr="002B4E34">
        <w:t>Problems</w:t>
      </w:r>
    </w:p>
    <w:p w:rsidR="00914E40" w:rsidRPr="002B4E34" w:rsidRDefault="00914E40" w:rsidP="00A0677A">
      <w:pPr>
        <w:spacing w:after="0"/>
        <w:rPr>
          <w:rFonts w:asciiTheme="majorHAnsi" w:hAnsiTheme="majorHAnsi"/>
        </w:rPr>
      </w:pP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Customers are not always advised of when their part is available.</w:t>
      </w: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Parts can be sold before the person who orders them ever finds out.</w:t>
      </w:r>
    </w:p>
    <w:p w:rsidR="00914E40" w:rsidRPr="002B4E34" w:rsidRDefault="00914E40" w:rsidP="0056305B">
      <w:pPr>
        <w:pStyle w:val="ListParagraph"/>
        <w:numPr>
          <w:ilvl w:val="0"/>
          <w:numId w:val="11"/>
        </w:numPr>
        <w:spacing w:after="0"/>
        <w:rPr>
          <w:rFonts w:asciiTheme="majorHAnsi" w:hAnsiTheme="majorHAnsi"/>
        </w:rPr>
      </w:pPr>
      <w:r w:rsidRPr="002B4E34">
        <w:rPr>
          <w:rFonts w:asciiTheme="majorHAnsi" w:hAnsiTheme="majorHAnsi"/>
        </w:rPr>
        <w:t>In cases where the part is sold and the customer comes in at some point later the sale of their part may not have been tracked and they may be advised to wait for a part that will never arrive</w:t>
      </w:r>
    </w:p>
    <w:p w:rsidR="00AE56D5" w:rsidRPr="002B4E34" w:rsidRDefault="00914E40" w:rsidP="00A0677A">
      <w:pPr>
        <w:pStyle w:val="ListParagraph"/>
        <w:numPr>
          <w:ilvl w:val="0"/>
          <w:numId w:val="11"/>
        </w:numPr>
        <w:spacing w:after="0"/>
        <w:rPr>
          <w:rFonts w:asciiTheme="majorHAnsi" w:hAnsiTheme="majorHAnsi"/>
        </w:rPr>
        <w:sectPr w:rsidR="00AE56D5" w:rsidRPr="002B4E34" w:rsidSect="00832C08">
          <w:footerReference w:type="default" r:id="rId34"/>
          <w:pgSz w:w="12240" w:h="15840"/>
          <w:pgMar w:top="1440" w:right="1440" w:bottom="1440" w:left="1440" w:header="720" w:footer="720" w:gutter="0"/>
          <w:cols w:space="720"/>
          <w:docGrid w:linePitch="360"/>
        </w:sectPr>
      </w:pPr>
      <w:r w:rsidRPr="002B4E34">
        <w:rPr>
          <w:rFonts w:asciiTheme="majorHAnsi" w:hAnsiTheme="majorHAnsi"/>
        </w:rPr>
        <w:t>Parts are not always set aside for someone.</w:t>
      </w:r>
    </w:p>
    <w:p w:rsidR="00914E40" w:rsidRPr="002B4E34" w:rsidRDefault="00914E40" w:rsidP="00A0677A">
      <w:pPr>
        <w:pStyle w:val="Heading3"/>
      </w:pPr>
      <w:bookmarkStart w:id="16" w:name="_Toc369036729"/>
      <w:r w:rsidRPr="002B4E34">
        <w:lastRenderedPageBreak/>
        <w:t>Activity Diagram</w:t>
      </w:r>
      <w:bookmarkEnd w:id="16"/>
    </w:p>
    <w:p w:rsidR="00AE56D5" w:rsidRPr="002B4E34" w:rsidRDefault="00AF56CE" w:rsidP="002B4E34">
      <w:pPr>
        <w:rPr>
          <w:rFonts w:asciiTheme="majorHAnsi" w:hAnsiTheme="majorHAnsi"/>
        </w:rPr>
        <w:sectPr w:rsidR="00AE56D5" w:rsidRPr="002B4E34" w:rsidSect="00832C08">
          <w:footerReference w:type="default" r:id="rId35"/>
          <w:pgSz w:w="12240" w:h="15840"/>
          <w:pgMar w:top="1440" w:right="1440" w:bottom="1440" w:left="1440" w:header="720" w:footer="720" w:gutter="0"/>
          <w:cols w:space="720"/>
          <w:docGrid w:linePitch="360"/>
        </w:sectPr>
      </w:pPr>
      <w:r w:rsidRPr="002B4E34">
        <w:rPr>
          <w:rFonts w:asciiTheme="majorHAnsi" w:hAnsiTheme="majorHAnsi"/>
        </w:rPr>
        <w:object w:dxaOrig="12660" w:dyaOrig="11220">
          <v:shape id="_x0000_i1028" type="#_x0000_t75" style="width:511.5pt;height:483pt" o:ole="">
            <v:imagedata r:id="rId36" o:title=""/>
          </v:shape>
          <o:OLEObject Type="Embed" ProgID="Visio.Drawing.11" ShapeID="_x0000_i1028" DrawAspect="Content" ObjectID="_1442810830" r:id="rId37"/>
        </w:object>
      </w:r>
    </w:p>
    <w:p w:rsidR="00914E40" w:rsidRPr="002B4E34" w:rsidRDefault="00914E40" w:rsidP="00A0677A">
      <w:pPr>
        <w:pStyle w:val="Heading3"/>
      </w:pPr>
      <w:bookmarkStart w:id="17" w:name="_Toc369036730"/>
      <w:r w:rsidRPr="002B4E34">
        <w:lastRenderedPageBreak/>
        <w:t>Use Case Diagram</w:t>
      </w:r>
      <w:bookmarkEnd w:id="17"/>
    </w:p>
    <w:p w:rsidR="00152F55" w:rsidRPr="002B4E34" w:rsidRDefault="005E52BF" w:rsidP="002B4E34">
      <w:pPr>
        <w:rPr>
          <w:rFonts w:asciiTheme="majorHAnsi" w:hAnsiTheme="majorHAnsi"/>
        </w:rPr>
        <w:sectPr w:rsidR="00152F55" w:rsidRPr="002B4E34" w:rsidSect="00832C08">
          <w:footerReference w:type="default" r:id="rId38"/>
          <w:pgSz w:w="12240" w:h="15840"/>
          <w:pgMar w:top="1440" w:right="1440" w:bottom="1440" w:left="1440" w:header="720" w:footer="720" w:gutter="0"/>
          <w:cols w:space="720"/>
          <w:docGrid w:linePitch="360"/>
        </w:sectPr>
      </w:pPr>
      <w:r w:rsidRPr="002B4E34">
        <w:rPr>
          <w:rFonts w:asciiTheme="majorHAnsi" w:hAnsiTheme="majorHAnsi"/>
        </w:rPr>
        <w:object w:dxaOrig="6719" w:dyaOrig="5230">
          <v:shape id="_x0000_i1029" type="#_x0000_t75" style="width:475.5pt;height:375pt" o:ole="">
            <v:imagedata r:id="rId39" o:title=""/>
          </v:shape>
          <o:OLEObject Type="Embed" ProgID="Visio.Drawing.11" ShapeID="_x0000_i1029" DrawAspect="Content" ObjectID="_1442810831" r:id="rId40"/>
        </w:object>
      </w:r>
    </w:p>
    <w:p w:rsidR="005D10C3" w:rsidRPr="002B4E34" w:rsidRDefault="005D10C3" w:rsidP="00A0677A">
      <w:pPr>
        <w:pStyle w:val="Heading3"/>
      </w:pPr>
      <w:bookmarkStart w:id="18" w:name="_Toc369036731"/>
      <w:r w:rsidRPr="002B4E34">
        <w:lastRenderedPageBreak/>
        <w:t>Part Return</w:t>
      </w:r>
      <w:bookmarkEnd w:id="18"/>
    </w:p>
    <w:p w:rsidR="005D10C3" w:rsidRPr="002B4E34" w:rsidRDefault="005D10C3" w:rsidP="00A0677A">
      <w:pPr>
        <w:spacing w:after="0"/>
        <w:rPr>
          <w:rFonts w:asciiTheme="majorHAnsi" w:hAnsiTheme="majorHAnsi"/>
        </w:rPr>
      </w:pPr>
    </w:p>
    <w:p w:rsidR="005D10C3" w:rsidRPr="002B4E34" w:rsidRDefault="005D10C3" w:rsidP="00A0677A">
      <w:pPr>
        <w:pStyle w:val="Heading3"/>
      </w:pPr>
      <w:bookmarkStart w:id="19" w:name="_Toc369036732"/>
      <w:r w:rsidRPr="002B4E34">
        <w:t>Written Process</w:t>
      </w:r>
      <w:bookmarkEnd w:id="19"/>
    </w:p>
    <w:p w:rsidR="005D10C3" w:rsidRPr="002B4E34" w:rsidRDefault="005D10C3" w:rsidP="00A0677A">
      <w:pPr>
        <w:spacing w:after="0"/>
        <w:rPr>
          <w:rFonts w:asciiTheme="majorHAnsi" w:hAnsiTheme="majorHAnsi"/>
        </w:rPr>
      </w:pPr>
    </w:p>
    <w:p w:rsidR="005D10C3" w:rsidRPr="002B4E34" w:rsidRDefault="005D10C3" w:rsidP="00A0677A">
      <w:pPr>
        <w:pStyle w:val="Heading4"/>
      </w:pPr>
      <w:r w:rsidRPr="002B4E34">
        <w:t>Assumptions</w:t>
      </w:r>
    </w:p>
    <w:p w:rsidR="007449C8" w:rsidRPr="002B4E34" w:rsidRDefault="007449C8" w:rsidP="002B4E34">
      <w:pPr>
        <w:pStyle w:val="ListParagraph"/>
        <w:numPr>
          <w:ilvl w:val="0"/>
          <w:numId w:val="8"/>
        </w:numPr>
        <w:rPr>
          <w:rFonts w:asciiTheme="majorHAnsi" w:hAnsiTheme="majorHAnsi"/>
        </w:rPr>
      </w:pPr>
      <w:r w:rsidRPr="002B4E34">
        <w:rPr>
          <w:rFonts w:asciiTheme="majorHAnsi" w:hAnsiTheme="majorHAnsi"/>
        </w:rPr>
        <w:t>The returned part gets prioritized for work orders</w:t>
      </w:r>
    </w:p>
    <w:p w:rsidR="007449C8" w:rsidRPr="002B4E34" w:rsidRDefault="007449C8" w:rsidP="002B4E34">
      <w:pPr>
        <w:pStyle w:val="ListParagraph"/>
        <w:numPr>
          <w:ilvl w:val="0"/>
          <w:numId w:val="8"/>
        </w:numPr>
        <w:rPr>
          <w:rFonts w:asciiTheme="majorHAnsi" w:hAnsiTheme="majorHAnsi"/>
        </w:rPr>
      </w:pPr>
      <w:r w:rsidRPr="002B4E34">
        <w:rPr>
          <w:rFonts w:asciiTheme="majorHAnsi" w:hAnsiTheme="majorHAnsi"/>
        </w:rPr>
        <w:t>There may be times when customer may have bought a part based on Parts Associates ad</w:t>
      </w:r>
      <w:r w:rsidR="00EE4FD7">
        <w:rPr>
          <w:rFonts w:asciiTheme="majorHAnsi" w:hAnsiTheme="majorHAnsi"/>
        </w:rPr>
        <w:t>vice and the part wasn’t what</w:t>
      </w:r>
      <w:r w:rsidRPr="002B4E34">
        <w:rPr>
          <w:rFonts w:asciiTheme="majorHAnsi" w:hAnsiTheme="majorHAnsi"/>
        </w:rPr>
        <w:t xml:space="preserve"> the customer was looking for. In which case customer can still get a refund but </w:t>
      </w:r>
      <w:r w:rsidR="00EE4FD7">
        <w:rPr>
          <w:rFonts w:asciiTheme="majorHAnsi" w:hAnsiTheme="majorHAnsi"/>
        </w:rPr>
        <w:t>depending on the condition of the part</w:t>
      </w:r>
      <w:r w:rsidR="00EE4FD7">
        <w:rPr>
          <w:rFonts w:asciiTheme="majorHAnsi" w:hAnsiTheme="majorHAnsi"/>
        </w:rPr>
        <w:t xml:space="preserve">, the part may </w:t>
      </w:r>
      <w:r w:rsidRPr="002B4E34">
        <w:rPr>
          <w:rFonts w:asciiTheme="majorHAnsi" w:hAnsiTheme="majorHAnsi"/>
        </w:rPr>
        <w:t>not be reusable</w:t>
      </w:r>
      <w:r w:rsidR="00EE4FD7">
        <w:rPr>
          <w:rFonts w:asciiTheme="majorHAnsi" w:hAnsiTheme="majorHAnsi"/>
        </w:rPr>
        <w:t xml:space="preserve"> </w:t>
      </w:r>
    </w:p>
    <w:p w:rsidR="005D10C3" w:rsidRPr="002B4E34" w:rsidRDefault="005D10C3" w:rsidP="00A0677A">
      <w:pPr>
        <w:spacing w:after="0"/>
        <w:rPr>
          <w:rFonts w:asciiTheme="majorHAnsi" w:hAnsiTheme="majorHAnsi"/>
        </w:rPr>
      </w:pPr>
    </w:p>
    <w:p w:rsidR="005D10C3" w:rsidRPr="002B4E34" w:rsidRDefault="005D10C3" w:rsidP="00A0677A">
      <w:pPr>
        <w:pStyle w:val="Heading4"/>
      </w:pPr>
      <w:r w:rsidRPr="002B4E34">
        <w:t>Process</w:t>
      </w:r>
    </w:p>
    <w:p w:rsidR="00B03D5E" w:rsidRPr="002B4E34" w:rsidRDefault="00B03D5E" w:rsidP="00B03D5E">
      <w:pPr>
        <w:rPr>
          <w:rFonts w:asciiTheme="majorHAnsi" w:hAnsiTheme="majorHAnsi"/>
        </w:rPr>
      </w:pPr>
    </w:p>
    <w:p w:rsidR="00B03D5E" w:rsidRPr="002B4E34" w:rsidRDefault="00B03D5E" w:rsidP="00B03D5E">
      <w:pPr>
        <w:pStyle w:val="ListParagraph"/>
        <w:numPr>
          <w:ilvl w:val="0"/>
          <w:numId w:val="21"/>
        </w:numPr>
        <w:rPr>
          <w:rFonts w:asciiTheme="majorHAnsi" w:hAnsiTheme="majorHAnsi"/>
        </w:rPr>
      </w:pPr>
      <w:r w:rsidRPr="002B4E34">
        <w:rPr>
          <w:rFonts w:asciiTheme="majorHAnsi" w:hAnsiTheme="majorHAnsi"/>
        </w:rPr>
        <w:t>The process begins when customer brings back a part</w:t>
      </w:r>
    </w:p>
    <w:p w:rsidR="00696CB2" w:rsidRPr="002B4E34" w:rsidRDefault="00B03D5E" w:rsidP="00696CB2">
      <w:pPr>
        <w:pStyle w:val="ListParagraph"/>
        <w:numPr>
          <w:ilvl w:val="0"/>
          <w:numId w:val="21"/>
        </w:numPr>
        <w:rPr>
          <w:rFonts w:asciiTheme="majorHAnsi" w:hAnsiTheme="majorHAnsi"/>
        </w:rPr>
      </w:pPr>
      <w:r w:rsidRPr="002B4E34">
        <w:rPr>
          <w:rFonts w:asciiTheme="majorHAnsi" w:hAnsiTheme="majorHAnsi"/>
        </w:rPr>
        <w:t xml:space="preserve">The Parts Associate then </w:t>
      </w:r>
      <w:r w:rsidR="00696CB2" w:rsidRPr="002B4E34">
        <w:rPr>
          <w:rFonts w:asciiTheme="majorHAnsi" w:hAnsiTheme="majorHAnsi"/>
        </w:rPr>
        <w:t>looks up purchase history in the system</w:t>
      </w:r>
    </w:p>
    <w:p w:rsidR="00696CB2" w:rsidRPr="002B4E34" w:rsidRDefault="00696CB2" w:rsidP="00696CB2">
      <w:pPr>
        <w:pStyle w:val="ListParagraph"/>
        <w:numPr>
          <w:ilvl w:val="0"/>
          <w:numId w:val="21"/>
        </w:numPr>
        <w:rPr>
          <w:rFonts w:asciiTheme="majorHAnsi" w:hAnsiTheme="majorHAnsi"/>
        </w:rPr>
      </w:pPr>
      <w:r w:rsidRPr="002B4E34">
        <w:rPr>
          <w:rFonts w:asciiTheme="majorHAnsi" w:hAnsiTheme="majorHAnsi"/>
        </w:rPr>
        <w:t>He then investigates the part</w:t>
      </w:r>
    </w:p>
    <w:p w:rsidR="004669C0" w:rsidRDefault="004669C0" w:rsidP="00696CB2">
      <w:pPr>
        <w:pStyle w:val="ListParagraph"/>
        <w:numPr>
          <w:ilvl w:val="0"/>
          <w:numId w:val="21"/>
        </w:numPr>
        <w:rPr>
          <w:rFonts w:asciiTheme="majorHAnsi" w:hAnsiTheme="majorHAnsi"/>
        </w:rPr>
      </w:pPr>
      <w:r w:rsidRPr="002B4E34">
        <w:rPr>
          <w:rFonts w:asciiTheme="majorHAnsi" w:hAnsiTheme="majorHAnsi"/>
        </w:rPr>
        <w:t>If the part is non-refundable</w:t>
      </w:r>
      <w:r w:rsidR="00EE4FD7">
        <w:rPr>
          <w:rFonts w:asciiTheme="majorHAnsi" w:hAnsiTheme="majorHAnsi"/>
        </w:rPr>
        <w:t>, Parts Associate refuses the part return</w:t>
      </w:r>
    </w:p>
    <w:p w:rsidR="00EE4FD7" w:rsidRPr="00EE4FD7" w:rsidRDefault="00EE4FD7" w:rsidP="00EE4FD7">
      <w:pPr>
        <w:pStyle w:val="ListParagraph"/>
        <w:numPr>
          <w:ilvl w:val="0"/>
          <w:numId w:val="21"/>
        </w:numPr>
        <w:rPr>
          <w:rFonts w:asciiTheme="majorHAnsi" w:hAnsiTheme="majorHAnsi"/>
        </w:rPr>
      </w:pPr>
      <w:r w:rsidRPr="002B4E34">
        <w:rPr>
          <w:rFonts w:asciiTheme="majorHAnsi" w:hAnsiTheme="majorHAnsi"/>
        </w:rPr>
        <w:t xml:space="preserve">If the part is refundable, the </w:t>
      </w:r>
      <w:r>
        <w:rPr>
          <w:rFonts w:asciiTheme="majorHAnsi" w:hAnsiTheme="majorHAnsi"/>
        </w:rPr>
        <w:t>customer is given his money back</w:t>
      </w:r>
    </w:p>
    <w:p w:rsidR="00A51ACB" w:rsidRPr="002B4E34" w:rsidRDefault="00696CB2" w:rsidP="00696CB2">
      <w:pPr>
        <w:pStyle w:val="ListParagraph"/>
        <w:numPr>
          <w:ilvl w:val="0"/>
          <w:numId w:val="21"/>
        </w:numPr>
        <w:rPr>
          <w:rFonts w:asciiTheme="majorHAnsi" w:hAnsiTheme="majorHAnsi"/>
        </w:rPr>
      </w:pPr>
      <w:r w:rsidRPr="002B4E34">
        <w:rPr>
          <w:rFonts w:asciiTheme="majorHAnsi" w:hAnsiTheme="majorHAnsi"/>
        </w:rPr>
        <w:t xml:space="preserve">After the part </w:t>
      </w:r>
      <w:r w:rsidR="00A51ACB" w:rsidRPr="002B4E34">
        <w:rPr>
          <w:rFonts w:asciiTheme="majorHAnsi" w:hAnsiTheme="majorHAnsi"/>
        </w:rPr>
        <w:t>is taken back, the Parts Associate then determines if the part can be added back to the inventory</w:t>
      </w:r>
    </w:p>
    <w:p w:rsidR="00A51ACB" w:rsidRPr="002B4E34" w:rsidRDefault="00A51ACB" w:rsidP="00696CB2">
      <w:pPr>
        <w:pStyle w:val="ListParagraph"/>
        <w:numPr>
          <w:ilvl w:val="0"/>
          <w:numId w:val="21"/>
        </w:numPr>
        <w:rPr>
          <w:rFonts w:asciiTheme="majorHAnsi" w:hAnsiTheme="majorHAnsi"/>
        </w:rPr>
      </w:pPr>
      <w:r w:rsidRPr="002B4E34">
        <w:rPr>
          <w:rFonts w:asciiTheme="majorHAnsi" w:hAnsiTheme="majorHAnsi"/>
        </w:rPr>
        <w:t>If not</w:t>
      </w:r>
      <w:r w:rsidR="00EE4FD7">
        <w:rPr>
          <w:rFonts w:asciiTheme="majorHAnsi" w:hAnsiTheme="majorHAnsi"/>
        </w:rPr>
        <w:t>,</w:t>
      </w:r>
      <w:r w:rsidRPr="002B4E34">
        <w:rPr>
          <w:rFonts w:asciiTheme="majorHAnsi" w:hAnsiTheme="majorHAnsi"/>
        </w:rPr>
        <w:t xml:space="preserve"> the part is not considered shrinkage</w:t>
      </w:r>
    </w:p>
    <w:p w:rsidR="00A51ACB" w:rsidRPr="002B4E34" w:rsidRDefault="00A51ACB" w:rsidP="00A51ACB">
      <w:pPr>
        <w:pStyle w:val="ListParagraph"/>
        <w:numPr>
          <w:ilvl w:val="0"/>
          <w:numId w:val="21"/>
        </w:numPr>
        <w:rPr>
          <w:rFonts w:asciiTheme="majorHAnsi" w:hAnsiTheme="majorHAnsi"/>
        </w:rPr>
      </w:pPr>
      <w:r w:rsidRPr="002B4E34">
        <w:rPr>
          <w:rFonts w:asciiTheme="majorHAnsi" w:hAnsiTheme="majorHAnsi"/>
        </w:rPr>
        <w:t>If the part is in good condition and the box is still undamaged the part gets added to the inventory along with other parts</w:t>
      </w:r>
    </w:p>
    <w:p w:rsidR="00A51ACB" w:rsidRDefault="00A51ACB" w:rsidP="00A51ACB">
      <w:pPr>
        <w:pStyle w:val="ListParagraph"/>
        <w:numPr>
          <w:ilvl w:val="0"/>
          <w:numId w:val="21"/>
        </w:numPr>
        <w:rPr>
          <w:rFonts w:asciiTheme="majorHAnsi" w:hAnsiTheme="majorHAnsi"/>
        </w:rPr>
      </w:pPr>
      <w:r w:rsidRPr="002B4E34">
        <w:rPr>
          <w:rFonts w:asciiTheme="majorHAnsi" w:hAnsiTheme="majorHAnsi"/>
        </w:rPr>
        <w:t xml:space="preserve">If the </w:t>
      </w:r>
      <w:r w:rsidR="004B47C8" w:rsidRPr="002B4E34">
        <w:rPr>
          <w:rFonts w:asciiTheme="majorHAnsi" w:hAnsiTheme="majorHAnsi"/>
        </w:rPr>
        <w:t>part is in good condition, but the box was damaged or missing, the part is added to the inventory</w:t>
      </w:r>
    </w:p>
    <w:p w:rsidR="00EE4FD7" w:rsidRPr="002B4E34" w:rsidRDefault="00EE4FD7" w:rsidP="00A51ACB">
      <w:pPr>
        <w:pStyle w:val="ListParagraph"/>
        <w:numPr>
          <w:ilvl w:val="0"/>
          <w:numId w:val="21"/>
        </w:numPr>
        <w:rPr>
          <w:rFonts w:asciiTheme="majorHAnsi" w:hAnsiTheme="majorHAnsi"/>
        </w:rPr>
      </w:pPr>
      <w:r>
        <w:rPr>
          <w:rFonts w:asciiTheme="majorHAnsi" w:hAnsiTheme="majorHAnsi"/>
        </w:rPr>
        <w:t>The part information is also updated in the inventory system</w:t>
      </w:r>
    </w:p>
    <w:p w:rsidR="004669C0" w:rsidRPr="002B4E34" w:rsidRDefault="004669C0" w:rsidP="004669C0">
      <w:pPr>
        <w:pStyle w:val="ListParagraph"/>
        <w:numPr>
          <w:ilvl w:val="0"/>
          <w:numId w:val="21"/>
        </w:numPr>
        <w:rPr>
          <w:rFonts w:asciiTheme="majorHAnsi" w:hAnsiTheme="majorHAnsi"/>
        </w:rPr>
      </w:pPr>
      <w:r w:rsidRPr="002B4E34">
        <w:rPr>
          <w:rFonts w:asciiTheme="majorHAnsi" w:hAnsiTheme="majorHAnsi"/>
        </w:rPr>
        <w:t>The returned part information is then sent to accounting</w:t>
      </w:r>
    </w:p>
    <w:p w:rsidR="004B47C8" w:rsidRPr="002B4E34" w:rsidRDefault="004669C0" w:rsidP="00A51ACB">
      <w:pPr>
        <w:pStyle w:val="ListParagraph"/>
        <w:numPr>
          <w:ilvl w:val="0"/>
          <w:numId w:val="21"/>
        </w:numPr>
        <w:rPr>
          <w:rFonts w:asciiTheme="majorHAnsi" w:hAnsiTheme="majorHAnsi"/>
        </w:rPr>
      </w:pPr>
      <w:r w:rsidRPr="002B4E34">
        <w:rPr>
          <w:rFonts w:asciiTheme="majorHAnsi" w:hAnsiTheme="majorHAnsi"/>
        </w:rPr>
        <w:t xml:space="preserve">The unboxed part is ideally prioritized for work orders </w:t>
      </w:r>
    </w:p>
    <w:p w:rsidR="004B47C8" w:rsidRPr="002B4E34" w:rsidRDefault="004B47C8" w:rsidP="00A51ACB">
      <w:pPr>
        <w:pStyle w:val="ListParagraph"/>
        <w:numPr>
          <w:ilvl w:val="0"/>
          <w:numId w:val="21"/>
        </w:numPr>
        <w:rPr>
          <w:rFonts w:asciiTheme="majorHAnsi" w:hAnsiTheme="majorHAnsi"/>
        </w:rPr>
      </w:pPr>
      <w:r w:rsidRPr="002B4E34">
        <w:rPr>
          <w:rFonts w:asciiTheme="majorHAnsi" w:hAnsiTheme="majorHAnsi"/>
        </w:rPr>
        <w:t>If a custome</w:t>
      </w:r>
      <w:r w:rsidR="007449C8" w:rsidRPr="002B4E34">
        <w:rPr>
          <w:rFonts w:asciiTheme="majorHAnsi" w:hAnsiTheme="majorHAnsi"/>
        </w:rPr>
        <w:t xml:space="preserve">r came in looking for </w:t>
      </w:r>
      <w:r w:rsidR="00EE4FD7">
        <w:rPr>
          <w:rFonts w:asciiTheme="majorHAnsi" w:hAnsiTheme="majorHAnsi"/>
        </w:rPr>
        <w:t>p</w:t>
      </w:r>
      <w:r w:rsidRPr="002B4E34">
        <w:rPr>
          <w:rFonts w:asciiTheme="majorHAnsi" w:hAnsiTheme="majorHAnsi"/>
        </w:rPr>
        <w:t xml:space="preserve">art and </w:t>
      </w:r>
      <w:r w:rsidR="007449C8" w:rsidRPr="002B4E34">
        <w:rPr>
          <w:rFonts w:asciiTheme="majorHAnsi" w:hAnsiTheme="majorHAnsi"/>
        </w:rPr>
        <w:t xml:space="preserve">newer parts were not available, Parts Associate </w:t>
      </w:r>
      <w:r w:rsidR="004669C0" w:rsidRPr="002B4E34">
        <w:rPr>
          <w:rFonts w:asciiTheme="majorHAnsi" w:hAnsiTheme="majorHAnsi"/>
        </w:rPr>
        <w:t>might then offer the customer the returned part, at which point the customer might offer to buy the part at a discounted price</w:t>
      </w:r>
    </w:p>
    <w:p w:rsidR="005D10C3" w:rsidRPr="002B4E34" w:rsidRDefault="005D10C3" w:rsidP="00A51ACB">
      <w:pPr>
        <w:pStyle w:val="ListParagraph"/>
        <w:numPr>
          <w:ilvl w:val="1"/>
          <w:numId w:val="21"/>
        </w:numPr>
        <w:rPr>
          <w:rFonts w:asciiTheme="majorHAnsi" w:hAnsiTheme="majorHAnsi"/>
        </w:rPr>
      </w:pPr>
      <w:r w:rsidRPr="002B4E34">
        <w:rPr>
          <w:rFonts w:asciiTheme="majorHAnsi" w:hAnsiTheme="majorHAnsi"/>
        </w:rPr>
        <w:br w:type="page"/>
      </w:r>
    </w:p>
    <w:p w:rsidR="005D10C3" w:rsidRPr="002B4E34" w:rsidRDefault="005D10C3" w:rsidP="00A0677A">
      <w:pPr>
        <w:pStyle w:val="Heading3"/>
      </w:pPr>
      <w:bookmarkStart w:id="20" w:name="_Toc369036733"/>
      <w:r w:rsidRPr="002B4E34">
        <w:lastRenderedPageBreak/>
        <w:t>Activity Diagram</w:t>
      </w:r>
      <w:bookmarkEnd w:id="20"/>
    </w:p>
    <w:p w:rsidR="005D10C3" w:rsidRPr="002B4E34" w:rsidRDefault="00A13C6F" w:rsidP="00A0677A">
      <w:pPr>
        <w:pStyle w:val="Heading3"/>
      </w:pPr>
      <w:r>
        <w:rPr>
          <w:noProof/>
        </w:rPr>
        <w:object w:dxaOrig="225" w:dyaOrig="225">
          <v:shape id="_x0000_s1110" type="#_x0000_t75" style="position:absolute;margin-left:0;margin-top:-.85pt;width:431.25pt;height:9in;z-index:-251636736;mso-position-horizontal:absolute;mso-position-horizontal-relative:text;mso-position-vertical:absolute;mso-position-vertical-relative:text">
            <v:imagedata r:id="rId41" o:title=""/>
          </v:shape>
          <o:OLEObject Type="Embed" ProgID="Visio.Drawing.15" ShapeID="_x0000_s1110" DrawAspect="Content" ObjectID="_1442810840" r:id="rId42"/>
        </w:object>
      </w:r>
    </w:p>
    <w:p w:rsidR="005D10C3" w:rsidRPr="002B4E34" w:rsidRDefault="005D10C3" w:rsidP="00A0677A">
      <w:pPr>
        <w:spacing w:after="0"/>
        <w:rPr>
          <w:rFonts w:asciiTheme="majorHAnsi" w:hAnsiTheme="majorHAnsi"/>
          <w:color w:val="438086" w:themeColor="accent2"/>
          <w:sz w:val="24"/>
          <w:szCs w:val="24"/>
        </w:rPr>
      </w:pPr>
      <w:r w:rsidRPr="002B4E34">
        <w:rPr>
          <w:rFonts w:asciiTheme="majorHAnsi" w:hAnsiTheme="majorHAnsi"/>
        </w:rPr>
        <w:br w:type="page"/>
      </w:r>
      <w:r w:rsidR="00A13C6F">
        <w:rPr>
          <w:rFonts w:asciiTheme="majorHAnsi" w:hAnsiTheme="majorHAnsi"/>
        </w:rPr>
        <w:lastRenderedPageBreak/>
        <w:t xml:space="preserve"> </w:t>
      </w:r>
    </w:p>
    <w:p w:rsidR="005D10C3" w:rsidRPr="002B4E34" w:rsidRDefault="005D10C3" w:rsidP="00A0677A">
      <w:pPr>
        <w:pStyle w:val="Heading2"/>
      </w:pPr>
      <w:bookmarkStart w:id="21" w:name="_Toc369036735"/>
      <w:r w:rsidRPr="002B4E34">
        <w:t>Work Order/Service</w:t>
      </w:r>
      <w:bookmarkEnd w:id="21"/>
    </w:p>
    <w:p w:rsidR="005D10C3" w:rsidRPr="002B4E34" w:rsidRDefault="005D10C3" w:rsidP="00A0677A">
      <w:pPr>
        <w:pStyle w:val="Heading3"/>
      </w:pPr>
    </w:p>
    <w:p w:rsidR="005D10C3" w:rsidRPr="002B4E34" w:rsidRDefault="005D10C3" w:rsidP="00A0677A">
      <w:pPr>
        <w:pStyle w:val="Heading3"/>
      </w:pPr>
      <w:bookmarkStart w:id="22" w:name="_Toc369036736"/>
      <w:r w:rsidRPr="002B4E34">
        <w:t>Written Process</w:t>
      </w:r>
      <w:r w:rsidR="00D0409F" w:rsidRPr="002B4E34">
        <w:t xml:space="preserve"> (Creating Record and Work Order)</w:t>
      </w:r>
      <w:bookmarkEnd w:id="22"/>
    </w:p>
    <w:p w:rsidR="005D10C3" w:rsidRPr="002B4E34" w:rsidRDefault="005D10C3" w:rsidP="00A0677A">
      <w:pPr>
        <w:pStyle w:val="Heading3"/>
      </w:pPr>
    </w:p>
    <w:p w:rsidR="005D10C3" w:rsidRPr="002B4E34" w:rsidRDefault="005D10C3" w:rsidP="00A0677A">
      <w:pPr>
        <w:pStyle w:val="Heading4"/>
      </w:pPr>
      <w:r w:rsidRPr="002B4E34">
        <w:t>Assumptions</w:t>
      </w:r>
    </w:p>
    <w:p w:rsidR="001B66A2" w:rsidRPr="002B4E34" w:rsidRDefault="001B66A2" w:rsidP="001B66A2">
      <w:pPr>
        <w:pStyle w:val="ListParagraph"/>
        <w:numPr>
          <w:ilvl w:val="0"/>
          <w:numId w:val="7"/>
        </w:numPr>
        <w:spacing w:after="0"/>
        <w:rPr>
          <w:rFonts w:asciiTheme="majorHAnsi" w:hAnsiTheme="majorHAnsi"/>
        </w:rPr>
      </w:pPr>
      <w:r w:rsidRPr="002B4E34">
        <w:rPr>
          <w:rFonts w:asciiTheme="majorHAnsi" w:hAnsiTheme="majorHAnsi"/>
        </w:rPr>
        <w:t>Assuming the process of avoid</w:t>
      </w:r>
      <w:r w:rsidR="00A13C6F">
        <w:rPr>
          <w:rFonts w:asciiTheme="majorHAnsi" w:hAnsiTheme="majorHAnsi"/>
        </w:rPr>
        <w:t xml:space="preserve">ing duplication of customer information in the service system </w:t>
      </w:r>
      <w:r w:rsidRPr="002B4E34">
        <w:rPr>
          <w:rFonts w:asciiTheme="majorHAnsi" w:hAnsiTheme="majorHAnsi"/>
        </w:rPr>
        <w:t xml:space="preserve"> already exists</w:t>
      </w:r>
    </w:p>
    <w:p w:rsidR="005D10C3" w:rsidRPr="002B4E34" w:rsidRDefault="005D10C3" w:rsidP="00A0677A">
      <w:pPr>
        <w:pStyle w:val="Heading4"/>
      </w:pPr>
    </w:p>
    <w:p w:rsidR="005D10C3" w:rsidRPr="002B4E34" w:rsidRDefault="005D10C3" w:rsidP="00A0677A">
      <w:pPr>
        <w:pStyle w:val="Heading4"/>
      </w:pPr>
      <w:r w:rsidRPr="002B4E34">
        <w:t>Process</w:t>
      </w:r>
    </w:p>
    <w:p w:rsidR="00FE06E3" w:rsidRPr="002B4E34" w:rsidRDefault="00FE06E3" w:rsidP="00FE06E3">
      <w:pPr>
        <w:rPr>
          <w:rFonts w:asciiTheme="majorHAnsi" w:hAnsiTheme="majorHAnsi"/>
        </w:rPr>
      </w:pPr>
    </w:p>
    <w:p w:rsidR="00FE06E3" w:rsidRPr="002B4E34" w:rsidRDefault="00A13C6F" w:rsidP="00715EBF">
      <w:pPr>
        <w:pStyle w:val="ListParagraph"/>
        <w:numPr>
          <w:ilvl w:val="0"/>
          <w:numId w:val="23"/>
        </w:numPr>
        <w:rPr>
          <w:rFonts w:asciiTheme="majorHAnsi" w:hAnsiTheme="majorHAnsi"/>
        </w:rPr>
      </w:pPr>
      <w:r>
        <w:rPr>
          <w:rFonts w:asciiTheme="majorHAnsi" w:hAnsiTheme="majorHAnsi"/>
        </w:rPr>
        <w:t>The s</w:t>
      </w:r>
      <w:r w:rsidR="00FE06E3" w:rsidRPr="002B4E34">
        <w:rPr>
          <w:rFonts w:asciiTheme="majorHAnsi" w:hAnsiTheme="majorHAnsi"/>
        </w:rPr>
        <w:t>ervice process begins when a customer brings in a car for servicing.</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Service Writer then looks up information either based on customer information or car information</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If customer doesn’t exist, he then looks up the car information,</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If the car exists in the system, he creates a new customer record and adds the previous car servicing information to the new customer.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If car doesn’t exist in the system, but the customer has had servicing done before</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He adds new car information to the customer in the system</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After the customer and car information are added into the system</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customer then explains issues with the car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Service Writer then starts a work order based on the issues identified</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 xml:space="preserve">Service Writer </w:t>
      </w:r>
      <w:r w:rsidR="00A13C6F">
        <w:rPr>
          <w:rFonts w:asciiTheme="majorHAnsi" w:hAnsiTheme="majorHAnsi"/>
        </w:rPr>
        <w:t xml:space="preserve">looks up ALLDATA system for </w:t>
      </w:r>
      <w:r w:rsidRPr="002B4E34">
        <w:rPr>
          <w:rFonts w:asciiTheme="majorHAnsi" w:hAnsiTheme="majorHAnsi"/>
        </w:rPr>
        <w:t>standard procedures and adds it to the work order</w:t>
      </w:r>
    </w:p>
    <w:p w:rsidR="00FE06E3" w:rsidRPr="002B4E34" w:rsidRDefault="00FE06E3" w:rsidP="00715EBF">
      <w:pPr>
        <w:pStyle w:val="ListParagraph"/>
        <w:numPr>
          <w:ilvl w:val="1"/>
          <w:numId w:val="23"/>
        </w:numPr>
        <w:rPr>
          <w:rFonts w:asciiTheme="majorHAnsi" w:hAnsiTheme="majorHAnsi"/>
        </w:rPr>
      </w:pPr>
      <w:r w:rsidRPr="002B4E34">
        <w:rPr>
          <w:rFonts w:asciiTheme="majorHAnsi" w:hAnsiTheme="majorHAnsi"/>
        </w:rPr>
        <w:t>If the issues mentioned are not standard, they are considered non-standard procedures and are billed by the hour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The work order is then created in the system and printed out by the Service Writer</w:t>
      </w:r>
    </w:p>
    <w:p w:rsidR="00FE06E3" w:rsidRPr="002B4E34" w:rsidRDefault="00FE06E3" w:rsidP="00715EBF">
      <w:pPr>
        <w:pStyle w:val="ListParagraph"/>
        <w:numPr>
          <w:ilvl w:val="0"/>
          <w:numId w:val="23"/>
        </w:numPr>
        <w:rPr>
          <w:rFonts w:asciiTheme="majorHAnsi" w:hAnsiTheme="majorHAnsi"/>
        </w:rPr>
      </w:pPr>
      <w:r w:rsidRPr="002B4E34">
        <w:rPr>
          <w:rFonts w:asciiTheme="majorHAnsi" w:hAnsiTheme="majorHAnsi"/>
        </w:rPr>
        <w:t>Customer then signs off on the work order and then gives it back Service Writer</w:t>
      </w:r>
    </w:p>
    <w:p w:rsidR="00A0677A" w:rsidRPr="002B4E34" w:rsidRDefault="00A0677A" w:rsidP="00A0677A">
      <w:pPr>
        <w:spacing w:after="0"/>
        <w:rPr>
          <w:rFonts w:asciiTheme="majorHAnsi" w:hAnsiTheme="majorHAnsi"/>
        </w:rPr>
      </w:pPr>
    </w:p>
    <w:p w:rsidR="005D10C3" w:rsidRPr="002B4E34" w:rsidRDefault="005D10C3" w:rsidP="00A0677A">
      <w:pPr>
        <w:spacing w:after="0"/>
        <w:rPr>
          <w:rFonts w:asciiTheme="majorHAnsi" w:hAnsiTheme="majorHAnsi"/>
          <w:i/>
          <w:color w:val="438086" w:themeColor="accent2"/>
          <w:sz w:val="22"/>
          <w:szCs w:val="22"/>
        </w:rPr>
      </w:pPr>
      <w:r w:rsidRPr="002B4E34">
        <w:rPr>
          <w:rFonts w:asciiTheme="majorHAnsi" w:hAnsiTheme="majorHAnsi"/>
        </w:rPr>
        <w:br w:type="page"/>
      </w:r>
    </w:p>
    <w:p w:rsidR="005D10C3" w:rsidRPr="002B4E34" w:rsidRDefault="00B4431A" w:rsidP="00A0677A">
      <w:pPr>
        <w:pStyle w:val="Heading3"/>
      </w:pPr>
      <w:bookmarkStart w:id="23" w:name="_Toc369036737"/>
      <w:r>
        <w:rPr>
          <w:noProof/>
        </w:rPr>
        <w:lastRenderedPageBreak/>
        <w:object w:dxaOrig="225" w:dyaOrig="225">
          <v:shape id="_x0000_s1111" type="#_x0000_t75" style="position:absolute;margin-left:0;margin-top:16pt;width:422.25pt;height:638.75pt;z-index:-251634688;mso-position-horizontal:absolute;mso-position-horizontal-relative:text;mso-position-vertical:absolute;mso-position-vertical-relative:text">
            <v:imagedata r:id="rId43" o:title=""/>
          </v:shape>
          <o:OLEObject Type="Embed" ProgID="Visio.Drawing.15" ShapeID="_x0000_s1111" DrawAspect="Content" ObjectID="_1442810841" r:id="rId44"/>
        </w:object>
      </w:r>
      <w:r w:rsidR="005D10C3" w:rsidRPr="002B4E34">
        <w:t>Activity Diagram</w:t>
      </w:r>
      <w:r w:rsidR="00D0409F" w:rsidRPr="002B4E34">
        <w:t xml:space="preserve"> (Creating Record and Work Order)</w:t>
      </w:r>
      <w:bookmarkEnd w:id="23"/>
    </w:p>
    <w:p w:rsidR="00A26CBA" w:rsidRPr="002B4E34" w:rsidRDefault="00A26CBA" w:rsidP="00A0677A">
      <w:pPr>
        <w:spacing w:after="0"/>
        <w:rPr>
          <w:rFonts w:asciiTheme="majorHAnsi" w:hAnsiTheme="majorHAnsi"/>
          <w:color w:val="438086" w:themeColor="accent2"/>
          <w:sz w:val="24"/>
          <w:szCs w:val="24"/>
        </w:rPr>
      </w:pPr>
    </w:p>
    <w:p w:rsidR="00C1673D" w:rsidRPr="002B4E34" w:rsidRDefault="00C1673D" w:rsidP="00A0677A">
      <w:pPr>
        <w:spacing w:after="0"/>
        <w:rPr>
          <w:rFonts w:asciiTheme="majorHAnsi" w:hAnsiTheme="majorHAnsi"/>
          <w:color w:val="438086" w:themeColor="accent2"/>
          <w:sz w:val="24"/>
          <w:szCs w:val="24"/>
        </w:rPr>
        <w:sectPr w:rsidR="00C1673D" w:rsidRPr="002B4E34" w:rsidSect="00832C08">
          <w:footerReference w:type="default" r:id="rId45"/>
          <w:pgSz w:w="12240" w:h="15840"/>
          <w:pgMar w:top="1440" w:right="1440" w:bottom="1440" w:left="1440" w:header="720" w:footer="720" w:gutter="0"/>
          <w:cols w:space="720"/>
          <w:docGrid w:linePitch="360"/>
        </w:sectPr>
      </w:pPr>
    </w:p>
    <w:p w:rsidR="00A26CBA" w:rsidRPr="002B4E34" w:rsidRDefault="005D10C3" w:rsidP="002B4E34">
      <w:pPr>
        <w:rPr>
          <w:rFonts w:asciiTheme="majorHAnsi" w:hAnsiTheme="majorHAnsi"/>
        </w:rPr>
        <w:sectPr w:rsidR="00A26CBA" w:rsidRPr="002B4E34" w:rsidSect="00832C08">
          <w:footerReference w:type="default" r:id="rId46"/>
          <w:pgSz w:w="12240" w:h="15840"/>
          <w:pgMar w:top="1440" w:right="1440" w:bottom="1440" w:left="1440" w:header="720" w:footer="720" w:gutter="0"/>
          <w:cols w:space="720"/>
          <w:docGrid w:linePitch="360"/>
        </w:sectPr>
      </w:pPr>
      <w:r w:rsidRPr="002B4E34">
        <w:rPr>
          <w:rFonts w:asciiTheme="majorHAnsi" w:hAnsiTheme="majorHAnsi"/>
        </w:rPr>
        <w:lastRenderedPageBreak/>
        <w:t>Use Case Diagram</w:t>
      </w:r>
      <w:r w:rsidR="00D0409F" w:rsidRPr="002B4E34">
        <w:rPr>
          <w:rFonts w:asciiTheme="majorHAnsi" w:hAnsiTheme="majorHAnsi"/>
        </w:rPr>
        <w:t xml:space="preserve"> (Creating Record and Work Order)</w:t>
      </w:r>
      <w:r w:rsidR="00A26CBA" w:rsidRPr="002B4E34">
        <w:rPr>
          <w:rFonts w:asciiTheme="majorHAnsi" w:hAnsiTheme="majorHAnsi"/>
        </w:rPr>
        <w:object w:dxaOrig="7537" w:dyaOrig="6750">
          <v:shape id="_x0000_i1030" type="#_x0000_t75" style="width:468pt;height:417pt" o:ole="">
            <v:imagedata r:id="rId47" o:title=""/>
          </v:shape>
          <o:OLEObject Type="Embed" ProgID="Visio.Drawing.11" ShapeID="_x0000_i1030" DrawAspect="Content" ObjectID="_1442810832" r:id="rId48"/>
        </w:object>
      </w:r>
    </w:p>
    <w:p w:rsidR="00A26CBA" w:rsidRPr="002B4E34" w:rsidRDefault="00A26CBA" w:rsidP="00A26CBA">
      <w:pPr>
        <w:pStyle w:val="Heading3"/>
      </w:pPr>
      <w:bookmarkStart w:id="24" w:name="_Toc369036738"/>
      <w:r w:rsidRPr="002B4E34">
        <w:lastRenderedPageBreak/>
        <w:t>Written Process (Assigning Work Order)</w:t>
      </w:r>
      <w:bookmarkEnd w:id="24"/>
    </w:p>
    <w:p w:rsidR="00A26CBA" w:rsidRPr="002B4E34" w:rsidRDefault="00A26CBA" w:rsidP="00A26CBA">
      <w:pPr>
        <w:pStyle w:val="Heading3"/>
      </w:pPr>
    </w:p>
    <w:p w:rsidR="00A26CBA" w:rsidRPr="002B4E34" w:rsidRDefault="00A26CBA" w:rsidP="00A26CBA">
      <w:pPr>
        <w:pStyle w:val="Heading4"/>
      </w:pPr>
      <w:r w:rsidRPr="002B4E34">
        <w:t>Assumptions</w:t>
      </w:r>
    </w:p>
    <w:p w:rsidR="009B2132" w:rsidRPr="002B4E34" w:rsidRDefault="009B2132" w:rsidP="009B2132">
      <w:pPr>
        <w:pStyle w:val="ListParagraph"/>
        <w:numPr>
          <w:ilvl w:val="0"/>
          <w:numId w:val="7"/>
        </w:numPr>
        <w:spacing w:after="0"/>
        <w:rPr>
          <w:rFonts w:asciiTheme="majorHAnsi" w:hAnsiTheme="majorHAnsi"/>
        </w:rPr>
      </w:pPr>
      <w:r w:rsidRPr="002B4E34">
        <w:rPr>
          <w:rFonts w:asciiTheme="majorHAnsi" w:hAnsiTheme="majorHAnsi"/>
        </w:rPr>
        <w:t>Parts Associate is aware of any returned part that is in the inventory and assigns that to the work order prior assigning a new in-the-box part</w:t>
      </w:r>
    </w:p>
    <w:p w:rsidR="00A26CBA" w:rsidRPr="002B4E34" w:rsidRDefault="00A26CBA" w:rsidP="00A26CBA">
      <w:pPr>
        <w:pStyle w:val="Heading4"/>
      </w:pPr>
      <w:r w:rsidRPr="002B4E34">
        <w:t>Process</w:t>
      </w:r>
    </w:p>
    <w:p w:rsidR="00A26CBA" w:rsidRPr="002B4E34" w:rsidRDefault="00A26CBA" w:rsidP="00A26CBA">
      <w:pPr>
        <w:pStyle w:val="Heading3"/>
      </w:pPr>
    </w:p>
    <w:p w:rsidR="009B2132" w:rsidRPr="002B4E34" w:rsidRDefault="004669C0" w:rsidP="009B2132">
      <w:pPr>
        <w:pStyle w:val="ListParagraph"/>
        <w:numPr>
          <w:ilvl w:val="0"/>
          <w:numId w:val="20"/>
        </w:numPr>
        <w:rPr>
          <w:rFonts w:asciiTheme="majorHAnsi" w:hAnsiTheme="majorHAnsi"/>
        </w:rPr>
      </w:pPr>
      <w:r w:rsidRPr="002B4E34">
        <w:rPr>
          <w:rFonts w:asciiTheme="majorHAnsi" w:hAnsiTheme="majorHAnsi"/>
        </w:rPr>
        <w:t>The process begins</w:t>
      </w:r>
      <w:r w:rsidR="009B2132" w:rsidRPr="002B4E34">
        <w:rPr>
          <w:rFonts w:asciiTheme="majorHAnsi" w:hAnsiTheme="majorHAnsi"/>
        </w:rPr>
        <w:t xml:space="preserve"> when Service Writer assigns work order to Service Tech</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Service Tech then gets to working on the car based on the work order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work order contains standard procures, he fixes them accordingly</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work order contains non-standard procures, the Service Writer will do a diagnostic to determine what the issue is</w:t>
      </w:r>
    </w:p>
    <w:p w:rsidR="009B2132" w:rsidRPr="002B4E34" w:rsidRDefault="007A0878" w:rsidP="009B2132">
      <w:pPr>
        <w:pStyle w:val="ListParagraph"/>
        <w:numPr>
          <w:ilvl w:val="0"/>
          <w:numId w:val="20"/>
        </w:numPr>
        <w:rPr>
          <w:rFonts w:asciiTheme="majorHAnsi" w:hAnsiTheme="majorHAnsi"/>
        </w:rPr>
      </w:pPr>
      <w:r>
        <w:rPr>
          <w:rFonts w:asciiTheme="majorHAnsi" w:hAnsiTheme="majorHAnsi"/>
        </w:rPr>
        <w:t>Service Tech informs</w:t>
      </w:r>
      <w:r w:rsidR="00973FCF">
        <w:rPr>
          <w:rFonts w:asciiTheme="majorHAnsi" w:hAnsiTheme="majorHAnsi"/>
        </w:rPr>
        <w:t xml:space="preserve"> the Service Writer about</w:t>
      </w:r>
      <w:r w:rsidR="009B2132" w:rsidRPr="002B4E34">
        <w:rPr>
          <w:rFonts w:asciiTheme="majorHAnsi" w:hAnsiTheme="majorHAnsi"/>
        </w:rPr>
        <w:t xml:space="preserve"> the non-standard issues</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Before the Service Tech gets to working on the non-standard issues, the Service Writer contacts the customer to inform them of the findings and the potential cost of the non-standard procedure.</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customer agrees to have the non-standard issues, the new work gets added to the work order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customer does not wish to get the new work done, the Service Tech will work on any other issues that may have been listed on the work order</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During the process of working on the work order, the Service Tech may discover new issues</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issue is a major fix, Service Tech advises Service Writer and the Service Writer contacts the customer to find out if the customer would like to get that fixed as well</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Service Tech discovers  a minor issue, he fixes the issue and adds the work to the work order</w:t>
      </w:r>
    </w:p>
    <w:p w:rsidR="009B2132" w:rsidRPr="002B4E34" w:rsidRDefault="009B2132" w:rsidP="009B2132">
      <w:pPr>
        <w:pStyle w:val="ListParagraph"/>
        <w:numPr>
          <w:ilvl w:val="0"/>
          <w:numId w:val="20"/>
        </w:numPr>
        <w:rPr>
          <w:rFonts w:asciiTheme="majorHAnsi" w:hAnsiTheme="majorHAnsi"/>
        </w:rPr>
      </w:pPr>
      <w:r w:rsidRPr="002B4E34">
        <w:rPr>
          <w:rFonts w:asciiTheme="majorHAnsi" w:hAnsiTheme="majorHAnsi"/>
        </w:rPr>
        <w:t>When the Service Tech requires a new part</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Service Tech takes the work order to Parts Associate and requests the part needed</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Parts Associate will then look up in the inventory system to figure out if they have the part</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part is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The Parts Associate then marks the part number on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In case the Parts Associate is too busy to mark part number on the work order, the Service Tech is expected to account for the part on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The Service Tech the retrieves part from Part Associate and gets back to working on the car</w:t>
      </w:r>
    </w:p>
    <w:p w:rsidR="009B2132" w:rsidRPr="002B4E34" w:rsidRDefault="009B2132" w:rsidP="009B2132">
      <w:pPr>
        <w:pStyle w:val="ListParagraph"/>
        <w:numPr>
          <w:ilvl w:val="1"/>
          <w:numId w:val="20"/>
        </w:numPr>
        <w:rPr>
          <w:rFonts w:asciiTheme="majorHAnsi" w:hAnsiTheme="majorHAnsi"/>
        </w:rPr>
      </w:pPr>
      <w:r w:rsidRPr="002B4E34">
        <w:rPr>
          <w:rFonts w:asciiTheme="majorHAnsi" w:hAnsiTheme="majorHAnsi"/>
        </w:rPr>
        <w:t>If the part is not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 xml:space="preserve">Service Tech requests Parts Associate to order the part </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Service Tech then returns the work order to the Service Writer and informs him that the work is on hold till the part arrives</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Service Writer then assigns a new task to the Service Tech</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At a later point in time, Service Writer calls up Parts Associate to find out about the part needed for the work order</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If the part for the work order is in stock</w:t>
      </w:r>
    </w:p>
    <w:p w:rsidR="009B2132" w:rsidRPr="002B4E34" w:rsidRDefault="009B2132" w:rsidP="009B2132">
      <w:pPr>
        <w:pStyle w:val="ListParagraph"/>
        <w:numPr>
          <w:ilvl w:val="2"/>
          <w:numId w:val="20"/>
        </w:numPr>
        <w:rPr>
          <w:rFonts w:asciiTheme="majorHAnsi" w:hAnsiTheme="majorHAnsi"/>
        </w:rPr>
      </w:pPr>
      <w:r w:rsidRPr="002B4E34">
        <w:rPr>
          <w:rFonts w:asciiTheme="majorHAnsi" w:hAnsiTheme="majorHAnsi"/>
        </w:rPr>
        <w:t>Work is resumed on the work order and is assigned to a Service Tech</w:t>
      </w:r>
    </w:p>
    <w:p w:rsidR="004E0C3B" w:rsidRPr="002B4E34" w:rsidRDefault="009B2132" w:rsidP="009B2132">
      <w:pPr>
        <w:pStyle w:val="ListParagraph"/>
        <w:numPr>
          <w:ilvl w:val="0"/>
          <w:numId w:val="20"/>
        </w:numPr>
        <w:rPr>
          <w:rFonts w:asciiTheme="majorHAnsi" w:hAnsiTheme="majorHAnsi"/>
        </w:rPr>
        <w:sectPr w:rsidR="004E0C3B" w:rsidRPr="002B4E34" w:rsidSect="00832C08">
          <w:footerReference w:type="default" r:id="rId49"/>
          <w:pgSz w:w="12240" w:h="15840"/>
          <w:pgMar w:top="1440" w:right="1440" w:bottom="1440" w:left="1440" w:header="720" w:footer="720" w:gutter="0"/>
          <w:cols w:space="720"/>
          <w:docGrid w:linePitch="360"/>
        </w:sectPr>
      </w:pPr>
      <w:r w:rsidRPr="002B4E34">
        <w:rPr>
          <w:rFonts w:asciiTheme="majorHAnsi" w:hAnsiTheme="majorHAnsi"/>
        </w:rPr>
        <w:t xml:space="preserve">After work is complete, Service Tech returns the work order to Service Writer </w:t>
      </w:r>
      <w:r w:rsidR="000D4F19">
        <w:rPr>
          <w:rFonts w:asciiTheme="majorHAnsi" w:hAnsiTheme="majorHAnsi"/>
        </w:rPr>
        <w:t>and work is completed on the car</w:t>
      </w:r>
    </w:p>
    <w:p w:rsidR="00A26CBA" w:rsidRPr="000D4F19" w:rsidRDefault="00A26CBA" w:rsidP="000D4F19">
      <w:pPr>
        <w:rPr>
          <w:rFonts w:asciiTheme="majorHAnsi" w:hAnsiTheme="majorHAnsi"/>
        </w:rPr>
      </w:pPr>
    </w:p>
    <w:p w:rsidR="00A26CBA" w:rsidRPr="002B4E34" w:rsidRDefault="00A26CBA" w:rsidP="00A26CBA">
      <w:pPr>
        <w:pStyle w:val="Heading3"/>
      </w:pPr>
      <w:bookmarkStart w:id="25" w:name="_Toc369036739"/>
      <w:r w:rsidRPr="002B4E34">
        <w:t>Activity Diagram (Assigning Work Order)</w:t>
      </w:r>
      <w:bookmarkEnd w:id="25"/>
    </w:p>
    <w:p w:rsidR="00A26CBA" w:rsidRPr="002B4E34" w:rsidRDefault="0013714D" w:rsidP="009B2132">
      <w:pPr>
        <w:rPr>
          <w:rFonts w:asciiTheme="majorHAnsi" w:hAnsiTheme="majorHAnsi"/>
          <w:color w:val="438086" w:themeColor="accent2"/>
          <w:sz w:val="24"/>
          <w:szCs w:val="24"/>
        </w:rPr>
      </w:pPr>
      <w:r>
        <w:rPr>
          <w:rFonts w:asciiTheme="majorHAnsi" w:hAnsiTheme="majorHAnsi"/>
          <w:noProof/>
        </w:rPr>
        <w:object w:dxaOrig="1440" w:dyaOrig="1440">
          <v:shape id="_x0000_s1039" type="#_x0000_t75" style="position:absolute;margin-left:-31.2pt;margin-top:2.35pt;width:495.6pt;height:594.15pt;z-index:-251657216;mso-position-horizontal-relative:text;mso-position-vertical-relative:text">
            <v:imagedata r:id="rId50" o:title=""/>
          </v:shape>
          <o:OLEObject Type="Embed" ProgID="Visio.Drawing.15" ShapeID="_x0000_s1039" DrawAspect="Content" ObjectID="_1442810842" r:id="rId51"/>
        </w:object>
      </w:r>
      <w:r w:rsidR="00A26CBA" w:rsidRPr="002B4E34">
        <w:rPr>
          <w:rFonts w:asciiTheme="majorHAnsi" w:hAnsiTheme="majorHAnsi"/>
        </w:rPr>
        <w:br w:type="page"/>
      </w:r>
    </w:p>
    <w:p w:rsidR="00A26CBA" w:rsidRPr="002B4E34" w:rsidRDefault="00A26CBA" w:rsidP="00A26CBA">
      <w:pPr>
        <w:pStyle w:val="Heading3"/>
      </w:pPr>
      <w:bookmarkStart w:id="26" w:name="_Toc369036740"/>
      <w:r w:rsidRPr="002B4E34">
        <w:lastRenderedPageBreak/>
        <w:t>Use Case Diagram (Assigning Work Order)</w:t>
      </w:r>
      <w:bookmarkEnd w:id="26"/>
    </w:p>
    <w:p w:rsidR="00A26CBA" w:rsidRPr="002B4E34" w:rsidRDefault="00A26CBA">
      <w:pPr>
        <w:rPr>
          <w:rFonts w:asciiTheme="majorHAnsi" w:hAnsiTheme="majorHAnsi"/>
          <w:color w:val="438086" w:themeColor="accent2"/>
          <w:sz w:val="24"/>
          <w:szCs w:val="24"/>
        </w:rPr>
      </w:pPr>
    </w:p>
    <w:p w:rsidR="00A26CBA" w:rsidRPr="002B4E34" w:rsidRDefault="00A26CBA" w:rsidP="00A26CBA">
      <w:pPr>
        <w:pStyle w:val="Heading3"/>
      </w:pPr>
      <w:bookmarkStart w:id="27" w:name="_Toc369036741"/>
      <w:r w:rsidRPr="002B4E34">
        <w:t>Written Process (Finalizing Work Order)</w:t>
      </w:r>
      <w:bookmarkEnd w:id="27"/>
    </w:p>
    <w:p w:rsidR="00A26CBA" w:rsidRPr="002B4E34" w:rsidRDefault="00A26CBA" w:rsidP="00A26CBA">
      <w:pPr>
        <w:pStyle w:val="Heading3"/>
      </w:pPr>
    </w:p>
    <w:p w:rsidR="00A26CBA" w:rsidRPr="002B4E34" w:rsidRDefault="00A26CBA" w:rsidP="00A26CBA">
      <w:pPr>
        <w:pStyle w:val="Heading4"/>
      </w:pPr>
      <w:r w:rsidRPr="002B4E34">
        <w:t>Assumptions</w:t>
      </w:r>
    </w:p>
    <w:p w:rsidR="00A26CBA" w:rsidRPr="002B4E34" w:rsidRDefault="009B1562" w:rsidP="00061C1D">
      <w:pPr>
        <w:pStyle w:val="ListParagraph"/>
        <w:numPr>
          <w:ilvl w:val="0"/>
          <w:numId w:val="18"/>
        </w:numPr>
        <w:rPr>
          <w:rFonts w:asciiTheme="majorHAnsi" w:hAnsiTheme="majorHAnsi"/>
        </w:rPr>
      </w:pPr>
      <w:r w:rsidRPr="002B4E34">
        <w:rPr>
          <w:rFonts w:asciiTheme="majorHAnsi" w:hAnsiTheme="majorHAnsi"/>
        </w:rPr>
        <w:t>Company accounts and discounts are already predetermined and Service Writer will discount company accounts appropriately</w:t>
      </w:r>
    </w:p>
    <w:p w:rsidR="00A26CBA" w:rsidRPr="002B4E34" w:rsidRDefault="00A26CBA" w:rsidP="00A26CBA">
      <w:pPr>
        <w:pStyle w:val="Heading4"/>
      </w:pPr>
      <w:r w:rsidRPr="002B4E34">
        <w:t>Process</w:t>
      </w:r>
    </w:p>
    <w:p w:rsidR="009B1562" w:rsidRPr="002B4E34" w:rsidRDefault="009B1562" w:rsidP="009B1562">
      <w:pPr>
        <w:rPr>
          <w:rFonts w:asciiTheme="majorHAnsi" w:hAnsiTheme="majorHAnsi"/>
        </w:rPr>
      </w:pP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the repairs are complete, Service Tech hands the work order to the Service Writer and the work order gets updated in the system</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Service writer then determines if any work done on the car was Full warranty work or free service</w:t>
      </w:r>
    </w:p>
    <w:p w:rsidR="009B1562" w:rsidRPr="002B4E34" w:rsidRDefault="009B1562" w:rsidP="009B1562">
      <w:pPr>
        <w:pStyle w:val="ListParagraph"/>
        <w:numPr>
          <w:ilvl w:val="1"/>
          <w:numId w:val="22"/>
        </w:numPr>
        <w:rPr>
          <w:rFonts w:asciiTheme="majorHAnsi" w:hAnsiTheme="majorHAnsi"/>
        </w:rPr>
      </w:pPr>
      <w:r w:rsidRPr="002B4E34">
        <w:rPr>
          <w:rFonts w:asciiTheme="majorHAnsi" w:hAnsiTheme="majorHAnsi"/>
        </w:rPr>
        <w:t>In which case, both parts and labor are appropriately charged</w:t>
      </w:r>
    </w:p>
    <w:p w:rsidR="009B1562" w:rsidRPr="002B4E34" w:rsidRDefault="009B1562" w:rsidP="009B1562">
      <w:pPr>
        <w:pStyle w:val="ListParagraph"/>
        <w:numPr>
          <w:ilvl w:val="1"/>
          <w:numId w:val="22"/>
        </w:numPr>
        <w:rPr>
          <w:rFonts w:asciiTheme="majorHAnsi" w:hAnsiTheme="majorHAnsi"/>
        </w:rPr>
      </w:pPr>
      <w:r w:rsidRPr="002B4E34">
        <w:rPr>
          <w:rFonts w:asciiTheme="majorHAnsi" w:hAnsiTheme="majorHAnsi"/>
        </w:rPr>
        <w:t>If any newly installed part was replacing a recalled part charges are reflect accordingly on the invoice</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the Service Writer adds all the work in the system charges</w:t>
      </w:r>
    </w:p>
    <w:p w:rsidR="009B1562" w:rsidRPr="002B4E34" w:rsidRDefault="009D3DEC" w:rsidP="009B1562">
      <w:pPr>
        <w:pStyle w:val="ListParagraph"/>
        <w:numPr>
          <w:ilvl w:val="0"/>
          <w:numId w:val="22"/>
        </w:numPr>
        <w:rPr>
          <w:rFonts w:asciiTheme="majorHAnsi" w:hAnsiTheme="majorHAnsi"/>
        </w:rPr>
      </w:pPr>
      <w:r>
        <w:rPr>
          <w:rFonts w:asciiTheme="majorHAnsi" w:hAnsiTheme="majorHAnsi"/>
        </w:rPr>
        <w:t xml:space="preserve">The invoice is ready </w:t>
      </w:r>
      <w:r w:rsidR="009B1562" w:rsidRPr="002B4E34">
        <w:rPr>
          <w:rFonts w:asciiTheme="majorHAnsi" w:hAnsiTheme="majorHAnsi"/>
        </w:rPr>
        <w:t>in the system</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Service Writer then reaches out to the customer to inform that are car is ready to be picked up</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When customer arrives to pick up car, Service Writer determines payment method</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If the customer has a company account, they are able to pay on account, in that case the Invoice is sent to Accounts Receivable</w:t>
      </w:r>
    </w:p>
    <w:p w:rsidR="009B1562" w:rsidRPr="002B4E34" w:rsidRDefault="009B1562" w:rsidP="009B1562">
      <w:pPr>
        <w:pStyle w:val="ListParagraph"/>
        <w:numPr>
          <w:ilvl w:val="0"/>
          <w:numId w:val="22"/>
        </w:numPr>
        <w:rPr>
          <w:rFonts w:asciiTheme="majorHAnsi" w:hAnsiTheme="majorHAnsi"/>
        </w:rPr>
      </w:pPr>
      <w:r w:rsidRPr="002B4E34">
        <w:rPr>
          <w:rFonts w:asciiTheme="majorHAnsi" w:hAnsiTheme="majorHAnsi"/>
        </w:rPr>
        <w:t>After customer payment is handled the Service Writer prints off two copies of the invoice, a copy is handed to the customer and the customer gets his car back</w:t>
      </w:r>
    </w:p>
    <w:p w:rsidR="009B1562" w:rsidRPr="002B4E34" w:rsidRDefault="00B00C01" w:rsidP="009B1562">
      <w:pPr>
        <w:pStyle w:val="ListParagraph"/>
        <w:numPr>
          <w:ilvl w:val="0"/>
          <w:numId w:val="22"/>
        </w:numPr>
        <w:rPr>
          <w:rFonts w:asciiTheme="majorHAnsi" w:hAnsiTheme="majorHAnsi"/>
        </w:rPr>
      </w:pPr>
      <w:r>
        <w:rPr>
          <w:rFonts w:asciiTheme="majorHAnsi" w:hAnsiTheme="majorHAnsi"/>
        </w:rPr>
        <w:t xml:space="preserve">All copies of </w:t>
      </w:r>
      <w:r w:rsidR="009B1562" w:rsidRPr="002B4E34">
        <w:rPr>
          <w:rFonts w:asciiTheme="majorHAnsi" w:hAnsiTheme="majorHAnsi"/>
        </w:rPr>
        <w:t>invoices are sent to Accounting Depa</w:t>
      </w:r>
      <w:r>
        <w:rPr>
          <w:rFonts w:asciiTheme="majorHAnsi" w:hAnsiTheme="majorHAnsi"/>
        </w:rPr>
        <w:t>rtment, where all information is</w:t>
      </w:r>
      <w:r w:rsidR="009B1562" w:rsidRPr="002B4E34">
        <w:rPr>
          <w:rFonts w:asciiTheme="majorHAnsi" w:hAnsiTheme="majorHAnsi"/>
        </w:rPr>
        <w:t xml:space="preserve"> entered into the Accounting System.</w:t>
      </w:r>
    </w:p>
    <w:p w:rsidR="00A26CBA" w:rsidRPr="002B4E34" w:rsidRDefault="00A26CBA" w:rsidP="00A26CBA">
      <w:pPr>
        <w:pStyle w:val="Heading3"/>
      </w:pPr>
    </w:p>
    <w:p w:rsidR="00A26CBA" w:rsidRPr="002B4E34" w:rsidRDefault="00A26CBA">
      <w:pPr>
        <w:rPr>
          <w:rFonts w:asciiTheme="majorHAnsi" w:hAnsiTheme="majorHAnsi"/>
          <w:color w:val="438086" w:themeColor="accent2"/>
          <w:sz w:val="24"/>
          <w:szCs w:val="24"/>
        </w:rPr>
      </w:pPr>
      <w:r w:rsidRPr="002B4E34">
        <w:rPr>
          <w:rFonts w:asciiTheme="majorHAnsi" w:hAnsiTheme="majorHAnsi"/>
        </w:rPr>
        <w:br w:type="page"/>
      </w:r>
    </w:p>
    <w:p w:rsidR="00A26CBA" w:rsidRPr="002B4E34" w:rsidRDefault="00A26CBA" w:rsidP="00A26CBA">
      <w:pPr>
        <w:pStyle w:val="Heading3"/>
      </w:pPr>
      <w:bookmarkStart w:id="28" w:name="_Toc369036742"/>
      <w:r w:rsidRPr="002B4E34">
        <w:lastRenderedPageBreak/>
        <w:t>Activity Diagram (Finalizing Work Order)</w:t>
      </w:r>
      <w:bookmarkEnd w:id="28"/>
    </w:p>
    <w:p w:rsidR="00A26CBA" w:rsidRPr="002B4E34" w:rsidRDefault="0013714D">
      <w:pPr>
        <w:rPr>
          <w:rFonts w:asciiTheme="majorHAnsi" w:hAnsiTheme="majorHAnsi"/>
        </w:rPr>
      </w:pPr>
      <w:r>
        <w:rPr>
          <w:rFonts w:asciiTheme="majorHAnsi" w:hAnsiTheme="majorHAnsi"/>
          <w:noProof/>
        </w:rPr>
        <w:object w:dxaOrig="1440" w:dyaOrig="1440">
          <v:shape id="_x0000_s1083" type="#_x0000_t75" style="position:absolute;margin-left:0;margin-top:0;width:423pt;height:9in;z-index:251671552;mso-position-horizontal:absolute;mso-position-horizontal-relative:text;mso-position-vertical:absolute;mso-position-vertical-relative:text">
            <v:imagedata r:id="rId52" o:title=""/>
          </v:shape>
          <o:OLEObject Type="Embed" ProgID="Visio.Drawing.15" ShapeID="_x0000_s1083" DrawAspect="Content" ObjectID="_1442810843" r:id="rId53"/>
        </w:object>
      </w:r>
      <w:r w:rsidR="00A26CBA" w:rsidRPr="002B4E34">
        <w:rPr>
          <w:rFonts w:asciiTheme="majorHAnsi" w:hAnsiTheme="majorHAnsi"/>
        </w:rPr>
        <w:br w:type="page"/>
      </w:r>
    </w:p>
    <w:p w:rsidR="00A26CBA" w:rsidRPr="002B4E34" w:rsidRDefault="003122E0" w:rsidP="00A26CBA">
      <w:pPr>
        <w:pStyle w:val="Heading3"/>
      </w:pPr>
      <w:bookmarkStart w:id="29" w:name="_Toc369036743"/>
      <w:r w:rsidRPr="002B4E34">
        <w:lastRenderedPageBreak/>
        <w:t>Service System - Use Case</w:t>
      </w:r>
      <w:bookmarkEnd w:id="29"/>
    </w:p>
    <w:p w:rsidR="004E0C3B" w:rsidRPr="002B4E34" w:rsidRDefault="0013714D" w:rsidP="00A26CBA">
      <w:pPr>
        <w:pStyle w:val="Heading3"/>
        <w:sectPr w:rsidR="004E0C3B" w:rsidRPr="002B4E34" w:rsidSect="00832C08">
          <w:footerReference w:type="default" r:id="rId54"/>
          <w:pgSz w:w="12240" w:h="15840"/>
          <w:pgMar w:top="1440" w:right="1440" w:bottom="1440" w:left="1440" w:header="720" w:footer="720" w:gutter="0"/>
          <w:cols w:space="720"/>
          <w:docGrid w:linePitch="360"/>
        </w:sectPr>
      </w:pPr>
      <w:bookmarkStart w:id="30" w:name="_Toc369036744"/>
      <w:r>
        <w:rPr>
          <w:noProof/>
        </w:rPr>
        <w:object w:dxaOrig="1440" w:dyaOrig="1440">
          <v:shape id="_x0000_s1084" type="#_x0000_t75" style="position:absolute;margin-left:-35pt;margin-top:62.8pt;width:548.6pt;height:265.7pt;z-index:251673600;mso-position-horizontal-relative:text;mso-position-vertical-relative:text">
            <v:imagedata r:id="rId55" o:title=""/>
          </v:shape>
          <o:OLEObject Type="Embed" ProgID="Visio.Drawing.15" ShapeID="_x0000_s1084" DrawAspect="Content" ObjectID="_1442810844" r:id="rId56"/>
        </w:object>
      </w:r>
      <w:bookmarkEnd w:id="30"/>
    </w:p>
    <w:p w:rsidR="00AA69AB" w:rsidRPr="002B4E34" w:rsidRDefault="00AA69AB" w:rsidP="00F447E2">
      <w:pPr>
        <w:pStyle w:val="Heading2"/>
      </w:pPr>
      <w:bookmarkStart w:id="31" w:name="_Toc369036745"/>
      <w:r w:rsidRPr="002B4E34">
        <w:lastRenderedPageBreak/>
        <w:t>Creating Purchase Order Number</w:t>
      </w:r>
      <w:bookmarkEnd w:id="31"/>
    </w:p>
    <w:p w:rsidR="00AA69AB" w:rsidRPr="002B4E34" w:rsidRDefault="00AA69AB" w:rsidP="00F447E2">
      <w:pPr>
        <w:pStyle w:val="Heading2"/>
      </w:pPr>
    </w:p>
    <w:p w:rsidR="00AA69AB" w:rsidRPr="002B4E34" w:rsidRDefault="00AA69AB" w:rsidP="00F447E2">
      <w:pPr>
        <w:pStyle w:val="Heading3"/>
      </w:pPr>
      <w:bookmarkStart w:id="32" w:name="_Toc369036746"/>
      <w:r w:rsidRPr="002B4E34">
        <w:t>Written Process</w:t>
      </w:r>
      <w:bookmarkEnd w:id="32"/>
    </w:p>
    <w:p w:rsidR="00AA69AB" w:rsidRPr="002B4E34" w:rsidRDefault="00AA69AB" w:rsidP="00F447E2">
      <w:pPr>
        <w:pStyle w:val="Heading3"/>
      </w:pPr>
    </w:p>
    <w:p w:rsidR="00AA69AB" w:rsidRPr="002B4E34" w:rsidRDefault="00AA69AB" w:rsidP="00F447E2">
      <w:pPr>
        <w:pStyle w:val="Heading4"/>
      </w:pPr>
      <w:r w:rsidRPr="002B4E34">
        <w:t>Assumptions</w:t>
      </w:r>
    </w:p>
    <w:p w:rsidR="00AA69AB" w:rsidRPr="002B4E34" w:rsidRDefault="00AA69AB" w:rsidP="00F447E2">
      <w:pPr>
        <w:pStyle w:val="Heading4"/>
      </w:pPr>
    </w:p>
    <w:p w:rsidR="002B4E34" w:rsidRPr="002B4E34" w:rsidRDefault="002B4E34" w:rsidP="002B4E34">
      <w:pPr>
        <w:pStyle w:val="ListParagraph"/>
        <w:numPr>
          <w:ilvl w:val="0"/>
          <w:numId w:val="18"/>
        </w:numPr>
        <w:rPr>
          <w:rFonts w:asciiTheme="majorHAnsi" w:hAnsiTheme="majorHAnsi"/>
        </w:rPr>
      </w:pPr>
      <w:r w:rsidRPr="002B4E34">
        <w:rPr>
          <w:rFonts w:asciiTheme="majorHAnsi" w:hAnsiTheme="majorHAnsi"/>
        </w:rPr>
        <w:t>Parts Manager has totals and the destination of the order request</w:t>
      </w:r>
    </w:p>
    <w:p w:rsidR="00AA69AB" w:rsidRPr="002B4E34" w:rsidRDefault="00AA69AB" w:rsidP="00F447E2">
      <w:pPr>
        <w:pStyle w:val="Heading4"/>
      </w:pPr>
      <w:r w:rsidRPr="002B4E34">
        <w:t>Process</w:t>
      </w:r>
    </w:p>
    <w:p w:rsidR="00AA69AB" w:rsidRPr="002B4E34" w:rsidRDefault="00AA69AB" w:rsidP="00F447E2">
      <w:pPr>
        <w:pStyle w:val="Heading4"/>
      </w:pPr>
    </w:p>
    <w:p w:rsidR="00F447E2" w:rsidRPr="002B4E34" w:rsidRDefault="00F447E2" w:rsidP="0056305B">
      <w:pPr>
        <w:pStyle w:val="ListParagraph"/>
        <w:numPr>
          <w:ilvl w:val="0"/>
          <w:numId w:val="12"/>
        </w:numPr>
        <w:spacing w:after="0"/>
        <w:rPr>
          <w:rFonts w:asciiTheme="majorHAnsi" w:hAnsiTheme="majorHAnsi"/>
        </w:rPr>
      </w:pPr>
      <w:r w:rsidRPr="002B4E34">
        <w:rPr>
          <w:rFonts w:asciiTheme="majorHAnsi" w:hAnsiTheme="majorHAnsi"/>
        </w:rPr>
        <w:t>The Parts Manager will have prepared orders and is reaching out to the Business Manager to get a purchase order number.</w:t>
      </w:r>
    </w:p>
    <w:p w:rsidR="00F447E2" w:rsidRPr="002B4E34" w:rsidRDefault="00F447E2" w:rsidP="0056305B">
      <w:pPr>
        <w:pStyle w:val="ListParagraph"/>
        <w:numPr>
          <w:ilvl w:val="1"/>
          <w:numId w:val="12"/>
        </w:numPr>
        <w:spacing w:after="0"/>
        <w:rPr>
          <w:rFonts w:asciiTheme="majorHAnsi" w:hAnsiTheme="majorHAnsi"/>
        </w:rPr>
      </w:pPr>
      <w:r w:rsidRPr="002B4E34">
        <w:rPr>
          <w:rFonts w:asciiTheme="majorHAnsi" w:hAnsiTheme="majorHAnsi"/>
        </w:rPr>
        <w:t>The information the Business Manager needs at this point is the total of the order and the supplier it is being sent to.</w:t>
      </w:r>
    </w:p>
    <w:p w:rsidR="00F447E2" w:rsidRPr="002B4E34" w:rsidRDefault="00F447E2" w:rsidP="0056305B">
      <w:pPr>
        <w:pStyle w:val="ListParagraph"/>
        <w:numPr>
          <w:ilvl w:val="0"/>
          <w:numId w:val="12"/>
        </w:numPr>
        <w:spacing w:after="0"/>
        <w:rPr>
          <w:rFonts w:asciiTheme="majorHAnsi" w:hAnsiTheme="majorHAnsi"/>
        </w:rPr>
      </w:pPr>
      <w:r w:rsidRPr="002B4E34">
        <w:rPr>
          <w:rFonts w:asciiTheme="majorHAnsi" w:hAnsiTheme="majorHAnsi"/>
        </w:rPr>
        <w:t>The Business Manager will create a purchase order number and provide it to the Parts Manager who will finish the order and fax the order to the supplier in question.</w:t>
      </w:r>
    </w:p>
    <w:p w:rsidR="00F447E2" w:rsidRPr="002B4E34" w:rsidRDefault="00F447E2" w:rsidP="0056305B">
      <w:pPr>
        <w:pStyle w:val="ListParagraph"/>
        <w:numPr>
          <w:ilvl w:val="1"/>
          <w:numId w:val="12"/>
        </w:numPr>
        <w:spacing w:after="0"/>
        <w:rPr>
          <w:rFonts w:asciiTheme="majorHAnsi" w:hAnsiTheme="majorHAnsi"/>
        </w:rPr>
      </w:pPr>
      <w:r w:rsidRPr="002B4E34">
        <w:rPr>
          <w:rFonts w:asciiTheme="majorHAnsi" w:hAnsiTheme="majorHAnsi"/>
        </w:rPr>
        <w:t>Once the order is faxed out the Business Manager needs to know of this as well for when the order is completed.</w:t>
      </w:r>
    </w:p>
    <w:p w:rsidR="00F447E2" w:rsidRPr="002B4E34" w:rsidRDefault="00F447E2" w:rsidP="00F447E2">
      <w:pPr>
        <w:spacing w:after="0"/>
        <w:rPr>
          <w:rFonts w:asciiTheme="majorHAnsi" w:hAnsiTheme="majorHAnsi"/>
        </w:rPr>
      </w:pPr>
    </w:p>
    <w:p w:rsidR="00F447E2" w:rsidRPr="002B4E34" w:rsidRDefault="00F447E2" w:rsidP="00F447E2">
      <w:pPr>
        <w:pStyle w:val="Heading4"/>
      </w:pPr>
      <w:r w:rsidRPr="002B4E34">
        <w:t>Problems</w:t>
      </w:r>
    </w:p>
    <w:p w:rsidR="00F447E2" w:rsidRPr="002B4E34" w:rsidRDefault="00F447E2" w:rsidP="00F447E2">
      <w:pPr>
        <w:rPr>
          <w:rFonts w:asciiTheme="majorHAnsi" w:hAnsiTheme="majorHAnsi"/>
        </w:rPr>
      </w:pP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There is a concern that everything needs to be done in phone calls.</w:t>
      </w: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Has to sometimes track down invoices as they do not always make it to the Business Manager.</w:t>
      </w:r>
    </w:p>
    <w:p w:rsidR="00F447E2" w:rsidRPr="002B4E34" w:rsidRDefault="00F447E2" w:rsidP="0056305B">
      <w:pPr>
        <w:pStyle w:val="ListParagraph"/>
        <w:numPr>
          <w:ilvl w:val="0"/>
          <w:numId w:val="13"/>
        </w:numPr>
        <w:spacing w:after="0"/>
        <w:rPr>
          <w:rFonts w:asciiTheme="majorHAnsi" w:hAnsiTheme="majorHAnsi"/>
        </w:rPr>
      </w:pPr>
      <w:r w:rsidRPr="002B4E34">
        <w:rPr>
          <w:rFonts w:asciiTheme="majorHAnsi" w:hAnsiTheme="majorHAnsi"/>
        </w:rPr>
        <w:t>Multiple orders being processed for same item, missing out on discounts for bulk orders.</w:t>
      </w:r>
    </w:p>
    <w:p w:rsidR="00AA69AB" w:rsidRPr="002B4E34" w:rsidRDefault="00AA69AB" w:rsidP="00F447E2">
      <w:pPr>
        <w:spacing w:after="0"/>
        <w:rPr>
          <w:rFonts w:asciiTheme="majorHAnsi" w:hAnsiTheme="majorHAnsi"/>
          <w:i/>
          <w:color w:val="438086" w:themeColor="accent2"/>
          <w:sz w:val="22"/>
          <w:szCs w:val="22"/>
        </w:rPr>
      </w:pPr>
      <w:r w:rsidRPr="002B4E34">
        <w:rPr>
          <w:rFonts w:asciiTheme="majorHAnsi" w:hAnsiTheme="majorHAnsi"/>
        </w:rPr>
        <w:br w:type="page"/>
      </w:r>
    </w:p>
    <w:p w:rsidR="00AA69AB" w:rsidRPr="002B4E34" w:rsidRDefault="00AA69AB" w:rsidP="00A0677A">
      <w:pPr>
        <w:pStyle w:val="Heading3"/>
      </w:pPr>
      <w:bookmarkStart w:id="33" w:name="_Toc369036747"/>
      <w:r w:rsidRPr="002B4E34">
        <w:lastRenderedPageBreak/>
        <w:t>Activity Diagram</w:t>
      </w:r>
      <w:bookmarkEnd w:id="33"/>
    </w:p>
    <w:p w:rsidR="00AA69AB" w:rsidRPr="002B4E34" w:rsidRDefault="00AA69AB" w:rsidP="00A0677A">
      <w:pPr>
        <w:pStyle w:val="Heading3"/>
      </w:pPr>
    </w:p>
    <w:p w:rsidR="00AA69AB" w:rsidRPr="002B4E34" w:rsidRDefault="00F447E2" w:rsidP="00F447E2">
      <w:pPr>
        <w:spacing w:after="0"/>
        <w:jc w:val="center"/>
        <w:rPr>
          <w:rFonts w:asciiTheme="majorHAnsi" w:hAnsiTheme="majorHAnsi"/>
          <w:color w:val="438086" w:themeColor="accent2"/>
          <w:sz w:val="24"/>
          <w:szCs w:val="24"/>
        </w:rPr>
      </w:pPr>
      <w:r w:rsidRPr="002B4E34">
        <w:rPr>
          <w:rFonts w:asciiTheme="majorHAnsi" w:hAnsiTheme="majorHAnsi"/>
        </w:rPr>
        <w:object w:dxaOrig="1501" w:dyaOrig="8305">
          <v:shape id="_x0000_i1031" type="#_x0000_t75" style="width:108pt;height:570pt" o:ole="">
            <v:imagedata r:id="rId57" o:title=""/>
          </v:shape>
          <o:OLEObject Type="Embed" ProgID="Visio.Drawing.11" ShapeID="_x0000_i1031" DrawAspect="Content" ObjectID="_1442810833" r:id="rId58"/>
        </w:object>
      </w:r>
      <w:r w:rsidR="00AA69AB" w:rsidRPr="002B4E34">
        <w:rPr>
          <w:rFonts w:asciiTheme="majorHAnsi" w:hAnsiTheme="majorHAnsi"/>
        </w:rPr>
        <w:br w:type="page"/>
      </w:r>
    </w:p>
    <w:p w:rsidR="00AA69AB" w:rsidRPr="002B4E34" w:rsidRDefault="00AA69AB" w:rsidP="00A0677A">
      <w:pPr>
        <w:pStyle w:val="Heading3"/>
      </w:pPr>
      <w:bookmarkStart w:id="34" w:name="_Toc369036748"/>
      <w:r w:rsidRPr="002B4E34">
        <w:lastRenderedPageBreak/>
        <w:t>Use Case Diagram</w:t>
      </w:r>
      <w:bookmarkEnd w:id="34"/>
    </w:p>
    <w:p w:rsidR="00AA69AB" w:rsidRPr="002B4E34" w:rsidRDefault="00F677F7" w:rsidP="002B4E34">
      <w:pPr>
        <w:rPr>
          <w:rFonts w:asciiTheme="majorHAnsi" w:hAnsiTheme="majorHAnsi"/>
        </w:rPr>
      </w:pPr>
      <w:r w:rsidRPr="002B4E34">
        <w:rPr>
          <w:rFonts w:asciiTheme="majorHAnsi" w:hAnsiTheme="majorHAnsi"/>
        </w:rPr>
        <w:object w:dxaOrig="5951" w:dyaOrig="5728">
          <v:shape id="_x0000_i1032" type="#_x0000_t75" style="width:460.5pt;height:447pt" o:ole="">
            <v:imagedata r:id="rId59" o:title=""/>
          </v:shape>
          <o:OLEObject Type="Embed" ProgID="Visio.Drawing.11" ShapeID="_x0000_i1032" DrawAspect="Content" ObjectID="_1442810834" r:id="rId60"/>
        </w:object>
      </w:r>
    </w:p>
    <w:p w:rsidR="00AA69AB" w:rsidRPr="002B4E34" w:rsidRDefault="00AA69AB" w:rsidP="00A0677A">
      <w:pPr>
        <w:spacing w:after="0"/>
        <w:rPr>
          <w:rFonts w:asciiTheme="majorHAnsi" w:hAnsiTheme="majorHAnsi"/>
          <w:color w:val="438086" w:themeColor="accent2"/>
          <w:sz w:val="24"/>
          <w:szCs w:val="24"/>
        </w:rPr>
      </w:pPr>
      <w:r w:rsidRPr="002B4E34">
        <w:rPr>
          <w:rFonts w:asciiTheme="majorHAnsi" w:hAnsiTheme="majorHAnsi"/>
        </w:rPr>
        <w:br w:type="page"/>
      </w:r>
    </w:p>
    <w:p w:rsidR="00AA69AB" w:rsidRPr="002B4E34" w:rsidRDefault="00AA69AB" w:rsidP="00A0677A">
      <w:pPr>
        <w:pStyle w:val="Heading2"/>
      </w:pPr>
      <w:bookmarkStart w:id="35" w:name="_Toc369036749"/>
      <w:r w:rsidRPr="002B4E34">
        <w:lastRenderedPageBreak/>
        <w:t>Compiling Customer Invoices</w:t>
      </w:r>
      <w:bookmarkEnd w:id="35"/>
    </w:p>
    <w:p w:rsidR="00AA69AB" w:rsidRPr="002B4E34" w:rsidRDefault="00AA69AB" w:rsidP="00A0677A">
      <w:pPr>
        <w:pStyle w:val="Heading2"/>
      </w:pPr>
    </w:p>
    <w:p w:rsidR="00AA69AB" w:rsidRPr="002B4E34" w:rsidRDefault="00AA69AB" w:rsidP="00A0677A">
      <w:pPr>
        <w:pStyle w:val="Heading3"/>
      </w:pPr>
      <w:bookmarkStart w:id="36" w:name="_Toc369036750"/>
      <w:r w:rsidRPr="002B4E34">
        <w:t>Written Process</w:t>
      </w:r>
      <w:bookmarkEnd w:id="36"/>
    </w:p>
    <w:p w:rsidR="00AA69AB" w:rsidRPr="002B4E34" w:rsidRDefault="00AA69AB" w:rsidP="00A0677A">
      <w:pPr>
        <w:pStyle w:val="Heading3"/>
      </w:pPr>
    </w:p>
    <w:p w:rsidR="002B4E34" w:rsidRDefault="00AA69AB" w:rsidP="002B4E34">
      <w:pPr>
        <w:pStyle w:val="Heading4"/>
      </w:pPr>
      <w:r w:rsidRPr="002B4E34">
        <w:t>Assumptions</w:t>
      </w:r>
    </w:p>
    <w:p w:rsidR="002B4E34" w:rsidRPr="002B4E34" w:rsidRDefault="002B4E34" w:rsidP="002B4E34">
      <w:pPr>
        <w:spacing w:after="0"/>
      </w:pPr>
    </w:p>
    <w:p w:rsidR="00AA69AB" w:rsidRPr="002B4E34" w:rsidRDefault="00AA69AB" w:rsidP="00A0677A">
      <w:pPr>
        <w:pStyle w:val="Heading4"/>
      </w:pPr>
      <w:r w:rsidRPr="002B4E34">
        <w:t>Process</w:t>
      </w:r>
    </w:p>
    <w:p w:rsidR="00AA69AB" w:rsidRPr="002B4E34" w:rsidRDefault="00AA69AB" w:rsidP="00A0677A">
      <w:pPr>
        <w:pStyle w:val="Heading4"/>
      </w:pPr>
    </w:p>
    <w:p w:rsidR="00F677F7" w:rsidRPr="002B4E34" w:rsidRDefault="00F677F7" w:rsidP="0056305B">
      <w:pPr>
        <w:numPr>
          <w:ilvl w:val="0"/>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Every day the Accountant will begin to manually enter all of the necessary information from a collective of customer invoices. This is a pile of paper that the Account has to manually sort through.</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important information on these documents is the totals for parts and labour and the invoice numbers.</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other important information is how services or parts may have been paid for. This includes warranty, recall, discounts, or payments via cash, cheque, and credit or added on account.</w:t>
      </w:r>
    </w:p>
    <w:p w:rsidR="00F677F7" w:rsidRPr="002B4E34" w:rsidRDefault="00F677F7" w:rsidP="0056305B">
      <w:pPr>
        <w:numPr>
          <w:ilvl w:val="0"/>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The Accountant will add this information into the system towards the end of the day and if not completed will carry over into the next day in the morning. This is all manual data entry.</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 xml:space="preserve">Sometimes a customer invoice can be missing; in this case the Accountant will go and try to find the customer invoice by doing a general walkthrough. </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If the invoice is never found the Business Manager gets involved in finding it.</w:t>
      </w:r>
    </w:p>
    <w:p w:rsidR="00F677F7" w:rsidRPr="002B4E34" w:rsidRDefault="00F677F7" w:rsidP="0056305B">
      <w:pPr>
        <w:numPr>
          <w:ilvl w:val="1"/>
          <w:numId w:val="14"/>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As well sometimes the invoices can be handed in in rough shape, making things hard to read or interpret.</w:t>
      </w:r>
    </w:p>
    <w:p w:rsidR="00F677F7" w:rsidRPr="002B4E34" w:rsidRDefault="00F677F7" w:rsidP="00F677F7">
      <w:pPr>
        <w:spacing w:after="0"/>
        <w:rPr>
          <w:rFonts w:asciiTheme="majorHAnsi" w:eastAsia="Calibri" w:hAnsiTheme="majorHAnsi" w:cs="Times New Roman"/>
          <w:sz w:val="22"/>
          <w:szCs w:val="22"/>
          <w:lang w:val="en-CA" w:eastAsia="en-US"/>
        </w:rPr>
      </w:pPr>
    </w:p>
    <w:p w:rsidR="00F677F7" w:rsidRPr="002B4E34" w:rsidRDefault="00F677F7" w:rsidP="00F677F7">
      <w:pPr>
        <w:pStyle w:val="Heading4"/>
        <w:rPr>
          <w:lang w:val="en-CA" w:eastAsia="en-US"/>
        </w:rPr>
      </w:pPr>
      <w:r w:rsidRPr="002B4E34">
        <w:rPr>
          <w:lang w:val="en-CA" w:eastAsia="en-US"/>
        </w:rPr>
        <w:t>Problems</w:t>
      </w:r>
    </w:p>
    <w:p w:rsidR="00F677F7" w:rsidRPr="002B4E34" w:rsidRDefault="00F677F7" w:rsidP="00F677F7">
      <w:pPr>
        <w:spacing w:after="0"/>
        <w:rPr>
          <w:rFonts w:asciiTheme="majorHAnsi" w:hAnsiTheme="majorHAnsi"/>
          <w:lang w:val="en-CA" w:eastAsia="en-US"/>
        </w:rPr>
      </w:pPr>
    </w:p>
    <w:p w:rsidR="00F677F7" w:rsidRPr="002B4E34" w:rsidRDefault="00F677F7" w:rsidP="0056305B">
      <w:pPr>
        <w:numPr>
          <w:ilvl w:val="0"/>
          <w:numId w:val="15"/>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Customer invoices can be missing or illegible can lead to inaccurate data.</w:t>
      </w:r>
    </w:p>
    <w:p w:rsidR="00F677F7" w:rsidRPr="002B4E34" w:rsidRDefault="00F677F7" w:rsidP="0056305B">
      <w:pPr>
        <w:numPr>
          <w:ilvl w:val="0"/>
          <w:numId w:val="15"/>
        </w:numPr>
        <w:spacing w:after="0"/>
        <w:contextualSpacing/>
        <w:rPr>
          <w:rFonts w:asciiTheme="majorHAnsi" w:eastAsia="Calibri" w:hAnsiTheme="majorHAnsi" w:cs="Times New Roman"/>
          <w:sz w:val="22"/>
          <w:szCs w:val="22"/>
          <w:lang w:val="en-CA" w:eastAsia="en-US"/>
        </w:rPr>
      </w:pPr>
      <w:r w:rsidRPr="002B4E34">
        <w:rPr>
          <w:rFonts w:asciiTheme="majorHAnsi" w:eastAsia="Calibri" w:hAnsiTheme="majorHAnsi" w:cs="Times New Roman"/>
          <w:sz w:val="22"/>
          <w:szCs w:val="22"/>
          <w:lang w:val="en-CA" w:eastAsia="en-US"/>
        </w:rPr>
        <w:t>All the data entry is manual and time consuming. No electronic data.</w:t>
      </w:r>
    </w:p>
    <w:p w:rsidR="00AA69AB" w:rsidRPr="002B4E34" w:rsidRDefault="00AA69AB" w:rsidP="00A0677A">
      <w:pPr>
        <w:spacing w:after="0"/>
        <w:rPr>
          <w:rFonts w:asciiTheme="majorHAnsi" w:hAnsiTheme="majorHAnsi"/>
          <w:i/>
          <w:color w:val="438086" w:themeColor="accent2"/>
          <w:sz w:val="22"/>
          <w:szCs w:val="22"/>
        </w:rPr>
      </w:pPr>
      <w:r w:rsidRPr="002B4E34">
        <w:rPr>
          <w:rFonts w:asciiTheme="majorHAnsi" w:hAnsiTheme="majorHAnsi"/>
        </w:rPr>
        <w:br w:type="page"/>
      </w:r>
    </w:p>
    <w:p w:rsidR="00AA69AB" w:rsidRPr="002B4E34" w:rsidRDefault="00AA69AB" w:rsidP="00A0677A">
      <w:pPr>
        <w:pStyle w:val="Heading3"/>
      </w:pPr>
      <w:bookmarkStart w:id="37" w:name="_Toc369036751"/>
      <w:r w:rsidRPr="002B4E34">
        <w:lastRenderedPageBreak/>
        <w:t>Activity Diagram</w:t>
      </w:r>
      <w:bookmarkEnd w:id="37"/>
    </w:p>
    <w:p w:rsidR="00AA69AB" w:rsidRPr="002B4E34" w:rsidRDefault="00F677F7" w:rsidP="00A0677A">
      <w:pPr>
        <w:spacing w:after="0"/>
        <w:rPr>
          <w:rFonts w:asciiTheme="majorHAnsi" w:hAnsiTheme="majorHAnsi"/>
          <w:color w:val="438086" w:themeColor="accent2"/>
          <w:sz w:val="24"/>
          <w:szCs w:val="24"/>
        </w:rPr>
      </w:pPr>
      <w:r w:rsidRPr="002B4E34">
        <w:rPr>
          <w:rFonts w:asciiTheme="majorHAnsi" w:hAnsiTheme="majorHAnsi"/>
        </w:rPr>
        <w:object w:dxaOrig="10400" w:dyaOrig="10955">
          <v:shape id="_x0000_i1033" type="#_x0000_t75" style="width:496.5pt;height:517.5pt" o:ole="">
            <v:imagedata r:id="rId61" o:title=""/>
          </v:shape>
          <o:OLEObject Type="Embed" ProgID="Visio.Drawing.11" ShapeID="_x0000_i1033" DrawAspect="Content" ObjectID="_1442810835" r:id="rId62"/>
        </w:object>
      </w:r>
      <w:r w:rsidR="00AA69AB" w:rsidRPr="002B4E34">
        <w:rPr>
          <w:rFonts w:asciiTheme="majorHAnsi" w:hAnsiTheme="majorHAnsi"/>
        </w:rPr>
        <w:br w:type="page"/>
      </w:r>
    </w:p>
    <w:p w:rsidR="00AA69AB" w:rsidRPr="002B4E34" w:rsidRDefault="00AA69AB" w:rsidP="00A0677A">
      <w:pPr>
        <w:pStyle w:val="Heading3"/>
      </w:pPr>
      <w:bookmarkStart w:id="38" w:name="_Toc369036752"/>
      <w:r w:rsidRPr="002B4E34">
        <w:lastRenderedPageBreak/>
        <w:t>Use Case Diagram</w:t>
      </w:r>
      <w:bookmarkEnd w:id="38"/>
    </w:p>
    <w:p w:rsidR="007C232B" w:rsidRPr="002B4E34" w:rsidRDefault="007C232B" w:rsidP="00A0677A">
      <w:pPr>
        <w:spacing w:after="0"/>
        <w:rPr>
          <w:rFonts w:asciiTheme="majorHAnsi" w:hAnsiTheme="majorHAnsi"/>
        </w:rPr>
        <w:sectPr w:rsidR="007C232B" w:rsidRPr="002B4E34" w:rsidSect="00832C08">
          <w:footerReference w:type="default" r:id="rId63"/>
          <w:pgSz w:w="12240" w:h="15840"/>
          <w:pgMar w:top="1440" w:right="1440" w:bottom="1440" w:left="1440" w:header="720" w:footer="720" w:gutter="0"/>
          <w:cols w:space="720"/>
          <w:docGrid w:linePitch="360"/>
        </w:sectPr>
      </w:pPr>
      <w:r w:rsidRPr="002B4E34">
        <w:rPr>
          <w:rFonts w:asciiTheme="majorHAnsi" w:hAnsiTheme="majorHAnsi"/>
        </w:rPr>
        <w:object w:dxaOrig="6365" w:dyaOrig="6805">
          <v:shape id="_x0000_i1034" type="#_x0000_t75" style="width:475.5pt;height:510pt" o:ole="">
            <v:imagedata r:id="rId64" o:title=""/>
          </v:shape>
          <o:OLEObject Type="Embed" ProgID="Visio.Drawing.11" ShapeID="_x0000_i1034" DrawAspect="Content" ObjectID="_1442810836" r:id="rId65"/>
        </w:object>
      </w:r>
    </w:p>
    <w:p w:rsidR="00E17C9C" w:rsidRPr="002B4E34" w:rsidRDefault="00AA69AB" w:rsidP="00A0677A">
      <w:pPr>
        <w:pStyle w:val="Heading2"/>
      </w:pPr>
      <w:bookmarkStart w:id="39" w:name="_Toc369036753"/>
      <w:r w:rsidRPr="002B4E34">
        <w:lastRenderedPageBreak/>
        <w:t>Shrin</w:t>
      </w:r>
      <w:r w:rsidR="00E17C9C" w:rsidRPr="002B4E34">
        <w:t>kage</w:t>
      </w:r>
      <w:bookmarkEnd w:id="39"/>
    </w:p>
    <w:p w:rsidR="00E17C9C" w:rsidRPr="002B4E34" w:rsidRDefault="00E17C9C" w:rsidP="00A0677A">
      <w:pPr>
        <w:pStyle w:val="Heading2"/>
      </w:pPr>
    </w:p>
    <w:p w:rsidR="00E17C9C" w:rsidRPr="002B4E34" w:rsidRDefault="00E17C9C" w:rsidP="00A0677A">
      <w:pPr>
        <w:pStyle w:val="Heading3"/>
      </w:pPr>
      <w:bookmarkStart w:id="40" w:name="_Toc369036754"/>
      <w:r w:rsidRPr="002B4E34">
        <w:t>Written Process</w:t>
      </w:r>
      <w:bookmarkEnd w:id="40"/>
    </w:p>
    <w:p w:rsidR="00E17C9C" w:rsidRPr="002B4E34" w:rsidRDefault="00E17C9C" w:rsidP="00A0677A">
      <w:pPr>
        <w:pStyle w:val="Heading3"/>
      </w:pPr>
    </w:p>
    <w:p w:rsidR="00144F10" w:rsidRDefault="00144F10" w:rsidP="00144F10">
      <w:pPr>
        <w:rPr>
          <w:rFonts w:asciiTheme="majorHAnsi" w:hAnsiTheme="majorHAnsi"/>
          <w:sz w:val="22"/>
          <w:szCs w:val="22"/>
        </w:rPr>
      </w:pPr>
      <w:r w:rsidRPr="00144F10">
        <w:rPr>
          <w:rFonts w:asciiTheme="majorHAnsi" w:hAnsiTheme="majorHAnsi"/>
          <w:sz w:val="22"/>
          <w:szCs w:val="22"/>
        </w:rPr>
        <w:t xml:space="preserve">Shrinkage </w:t>
      </w:r>
    </w:p>
    <w:p w:rsidR="00144F10" w:rsidRPr="005979AB" w:rsidRDefault="00144F10" w:rsidP="005979AB">
      <w:pPr>
        <w:pStyle w:val="ListParagraph"/>
        <w:numPr>
          <w:ilvl w:val="0"/>
          <w:numId w:val="28"/>
        </w:numPr>
        <w:rPr>
          <w:rFonts w:asciiTheme="majorHAnsi" w:hAnsiTheme="majorHAnsi"/>
          <w:sz w:val="22"/>
          <w:szCs w:val="22"/>
        </w:rPr>
      </w:pPr>
      <w:r w:rsidRPr="005979AB">
        <w:rPr>
          <w:rFonts w:asciiTheme="majorHAnsi" w:hAnsiTheme="majorHAnsi"/>
          <w:sz w:val="22"/>
          <w:szCs w:val="22"/>
        </w:rPr>
        <w:t>Customer returns part that is defective (Possibly due to durability loss) warehouse will not take it back</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Customer returns a part that the customer broke, but is deemed returnable</w:t>
      </w:r>
    </w:p>
    <w:p w:rsidR="00144F10" w:rsidRPr="00144F10" w:rsidRDefault="00144F10" w:rsidP="005979AB">
      <w:pPr>
        <w:pStyle w:val="ListParagraph"/>
        <w:numPr>
          <w:ilvl w:val="1"/>
          <w:numId w:val="28"/>
        </w:numPr>
        <w:rPr>
          <w:rFonts w:asciiTheme="majorHAnsi" w:hAnsiTheme="majorHAnsi"/>
          <w:sz w:val="22"/>
          <w:szCs w:val="22"/>
        </w:rPr>
      </w:pPr>
      <w:r w:rsidRPr="00144F10">
        <w:rPr>
          <w:rFonts w:asciiTheme="majorHAnsi" w:hAnsiTheme="majorHAnsi"/>
          <w:sz w:val="22"/>
          <w:szCs w:val="22"/>
        </w:rPr>
        <w:t>Ex: Customer given radiator to fit in car, radiator was given to customer and told this was the correct part. Part was actually for another vehicle, and would not fit properly in the customers’ vehicle. During the process of trying to get the part in, it caused damage to said part. Parts Associate deems this to be a mistake and refunds the customer.</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broken during stocking process</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broken when a car was being serviced</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remains on sh</w:t>
      </w:r>
      <w:r w:rsidR="005979AB">
        <w:rPr>
          <w:rFonts w:asciiTheme="majorHAnsi" w:hAnsiTheme="majorHAnsi"/>
          <w:sz w:val="22"/>
          <w:szCs w:val="22"/>
        </w:rPr>
        <w:t>elf too long and durability is a</w:t>
      </w:r>
      <w:r w:rsidRPr="00144F10">
        <w:rPr>
          <w:rFonts w:asciiTheme="majorHAnsi" w:hAnsiTheme="majorHAnsi"/>
          <w:sz w:val="22"/>
          <w:szCs w:val="22"/>
        </w:rPr>
        <w:t>ffected</w:t>
      </w:r>
      <w:r w:rsidR="005979AB">
        <w:rPr>
          <w:rFonts w:asciiTheme="majorHAnsi" w:hAnsiTheme="majorHAnsi"/>
          <w:sz w:val="22"/>
          <w:szCs w:val="22"/>
        </w:rPr>
        <w:t>.</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goes missing (unknown reason)</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Part that is used to service a car is not written down on the work order, or the invoice. Part is never paid for, and inventory shows 1 extra part in the system.</w:t>
      </w:r>
    </w:p>
    <w:p w:rsidR="00144F10" w:rsidRPr="00144F10" w:rsidRDefault="00144F10" w:rsidP="005979AB">
      <w:pPr>
        <w:pStyle w:val="ListParagraph"/>
        <w:numPr>
          <w:ilvl w:val="0"/>
          <w:numId w:val="28"/>
        </w:numPr>
        <w:rPr>
          <w:rFonts w:asciiTheme="majorHAnsi" w:hAnsiTheme="majorHAnsi"/>
          <w:sz w:val="22"/>
          <w:szCs w:val="22"/>
        </w:rPr>
      </w:pPr>
      <w:r w:rsidRPr="00144F10">
        <w:rPr>
          <w:rFonts w:asciiTheme="majorHAnsi" w:hAnsiTheme="majorHAnsi"/>
          <w:sz w:val="22"/>
          <w:szCs w:val="22"/>
        </w:rPr>
        <w:t>Goodwill work due to customer complaint</w:t>
      </w:r>
    </w:p>
    <w:p w:rsidR="007C232B" w:rsidRDefault="007C232B" w:rsidP="00A0677A">
      <w:pPr>
        <w:spacing w:after="0"/>
        <w:rPr>
          <w:rFonts w:asciiTheme="majorHAnsi" w:hAnsiTheme="majorHAnsi"/>
          <w:color w:val="438086" w:themeColor="accent2"/>
          <w:sz w:val="24"/>
          <w:szCs w:val="24"/>
        </w:rPr>
      </w:pPr>
    </w:p>
    <w:p w:rsidR="005979AB" w:rsidRPr="005979AB" w:rsidRDefault="005979AB" w:rsidP="005979AB">
      <w:pPr>
        <w:rPr>
          <w:rFonts w:asciiTheme="majorHAnsi" w:hAnsiTheme="majorHAnsi"/>
          <w:color w:val="FF0000"/>
          <w:sz w:val="22"/>
          <w:szCs w:val="22"/>
        </w:rPr>
      </w:pPr>
      <w:r w:rsidRPr="005979AB">
        <w:rPr>
          <w:rFonts w:asciiTheme="majorHAnsi" w:hAnsiTheme="majorHAnsi"/>
          <w:color w:val="FF0000"/>
          <w:sz w:val="22"/>
          <w:szCs w:val="22"/>
        </w:rPr>
        <w:t>Current procedures that can affect shrinkage and sales loss</w:t>
      </w:r>
    </w:p>
    <w:p w:rsidR="00144F10"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 xml:space="preserve">Reorder process: The system does not currently keep a record if a reorder has already been made. </w:t>
      </w:r>
      <w:r>
        <w:rPr>
          <w:rFonts w:asciiTheme="majorHAnsi" w:hAnsiTheme="majorHAnsi"/>
          <w:sz w:val="22"/>
          <w:szCs w:val="22"/>
        </w:rPr>
        <w:t>Duplicate reorders can be made, causing overstock of certain parts.</w:t>
      </w:r>
    </w:p>
    <w:p w:rsid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Part does not decrease inventory when the</w:t>
      </w:r>
      <w:r>
        <w:rPr>
          <w:rFonts w:asciiTheme="majorHAnsi" w:hAnsiTheme="majorHAnsi"/>
          <w:sz w:val="22"/>
          <w:szCs w:val="22"/>
        </w:rPr>
        <w:t xml:space="preserve"> Service T</w:t>
      </w:r>
      <w:r w:rsidRPr="005979AB">
        <w:rPr>
          <w:rFonts w:asciiTheme="majorHAnsi" w:hAnsiTheme="majorHAnsi"/>
          <w:sz w:val="22"/>
          <w:szCs w:val="22"/>
        </w:rPr>
        <w:t>echnici</w:t>
      </w:r>
      <w:r>
        <w:rPr>
          <w:rFonts w:asciiTheme="majorHAnsi" w:hAnsiTheme="majorHAnsi"/>
          <w:sz w:val="22"/>
          <w:szCs w:val="22"/>
        </w:rPr>
        <w:t>an retrieves the part from the Parts A</w:t>
      </w:r>
      <w:r w:rsidRPr="005979AB">
        <w:rPr>
          <w:rFonts w:asciiTheme="majorHAnsi" w:hAnsiTheme="majorHAnsi"/>
          <w:sz w:val="22"/>
          <w:szCs w:val="22"/>
        </w:rPr>
        <w:t>ssociate. Part is updated later (whenever the service is finished) and when the invoice is created by the service writer, then the inventory is updated. Poten</w:t>
      </w:r>
      <w:r>
        <w:rPr>
          <w:rFonts w:asciiTheme="majorHAnsi" w:hAnsiTheme="majorHAnsi"/>
          <w:sz w:val="22"/>
          <w:szCs w:val="22"/>
        </w:rPr>
        <w:t>tially could cause loss of sale if a customer was told a part was available, came in and then was told it was not.</w:t>
      </w:r>
    </w:p>
    <w:p w:rsidR="005979AB" w:rsidRP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Part on back order for technician</w:t>
      </w:r>
    </w:p>
    <w:p w:rsidR="005979AB" w:rsidRPr="005979AB" w:rsidRDefault="005979AB" w:rsidP="005979AB">
      <w:pPr>
        <w:pStyle w:val="ListParagraph"/>
        <w:numPr>
          <w:ilvl w:val="1"/>
          <w:numId w:val="26"/>
        </w:numPr>
        <w:rPr>
          <w:rFonts w:asciiTheme="majorHAnsi" w:hAnsiTheme="majorHAnsi"/>
          <w:sz w:val="22"/>
          <w:szCs w:val="22"/>
        </w:rPr>
      </w:pPr>
      <w:r w:rsidRPr="005979AB">
        <w:rPr>
          <w:rFonts w:asciiTheme="majorHAnsi" w:hAnsiTheme="majorHAnsi"/>
          <w:sz w:val="22"/>
          <w:szCs w:val="22"/>
        </w:rPr>
        <w:t>Service writer may forget to contact Parts Department to confirm if part is now available. This could potentially cause the delay of service for a customer, which could in turn cause the customer to be dissatisfied. Also, delaying this service could potentially tie up a service bay (possibly a service bay with wheel alignment abilities) that cause delays for all other customers as well.</w:t>
      </w:r>
    </w:p>
    <w:p w:rsidR="005979AB" w:rsidRPr="005979AB" w:rsidRDefault="005979AB" w:rsidP="005979AB">
      <w:pPr>
        <w:pStyle w:val="ListParagraph"/>
        <w:numPr>
          <w:ilvl w:val="0"/>
          <w:numId w:val="26"/>
        </w:numPr>
        <w:rPr>
          <w:rFonts w:asciiTheme="majorHAnsi" w:hAnsiTheme="majorHAnsi"/>
          <w:sz w:val="22"/>
          <w:szCs w:val="22"/>
        </w:rPr>
      </w:pPr>
      <w:r w:rsidRPr="005979AB">
        <w:rPr>
          <w:rFonts w:asciiTheme="majorHAnsi" w:hAnsiTheme="majorHAnsi"/>
          <w:sz w:val="22"/>
          <w:szCs w:val="22"/>
        </w:rPr>
        <w:t>Customer special order</w:t>
      </w:r>
    </w:p>
    <w:p w:rsidR="005979AB" w:rsidRPr="005979AB" w:rsidRDefault="005979AB" w:rsidP="005979AB">
      <w:pPr>
        <w:pStyle w:val="ListParagraph"/>
        <w:numPr>
          <w:ilvl w:val="1"/>
          <w:numId w:val="26"/>
        </w:numPr>
      </w:pPr>
      <w:r w:rsidRPr="005979AB">
        <w:rPr>
          <w:rFonts w:asciiTheme="majorHAnsi" w:hAnsiTheme="majorHAnsi"/>
          <w:sz w:val="22"/>
          <w:szCs w:val="22"/>
        </w:rPr>
        <w:t>If customers special order is not set aside, and then the part is used/sold to someone else, there is a possibility that if the part is not available when the customer comes in that they choose to go elsewhere</w:t>
      </w:r>
      <w:r>
        <w:t>.</w:t>
      </w:r>
    </w:p>
    <w:p w:rsidR="005979AB" w:rsidRDefault="005979AB" w:rsidP="005979AB">
      <w:pPr>
        <w:pStyle w:val="ListParagraph"/>
        <w:rPr>
          <w:rFonts w:asciiTheme="majorHAnsi" w:hAnsiTheme="majorHAnsi"/>
          <w:sz w:val="22"/>
          <w:szCs w:val="22"/>
        </w:rPr>
      </w:pPr>
    </w:p>
    <w:p w:rsidR="005979AB" w:rsidRPr="005979AB" w:rsidRDefault="005979AB" w:rsidP="005979AB">
      <w:pPr>
        <w:rPr>
          <w:rFonts w:asciiTheme="majorHAnsi" w:hAnsiTheme="majorHAnsi"/>
          <w:sz w:val="22"/>
          <w:szCs w:val="22"/>
        </w:rPr>
        <w:sectPr w:rsidR="005979AB" w:rsidRPr="005979AB" w:rsidSect="00832C08">
          <w:footerReference w:type="default" r:id="rId66"/>
          <w:pgSz w:w="12240" w:h="15840"/>
          <w:pgMar w:top="1440" w:right="1440" w:bottom="1440" w:left="1440" w:header="720" w:footer="720" w:gutter="0"/>
          <w:cols w:space="720"/>
          <w:docGrid w:linePitch="360"/>
        </w:sectPr>
      </w:pPr>
    </w:p>
    <w:p w:rsidR="00E17C9C" w:rsidRPr="002B4E34" w:rsidRDefault="00003B77" w:rsidP="00A0677A">
      <w:pPr>
        <w:pStyle w:val="Heading2"/>
      </w:pPr>
      <w:bookmarkStart w:id="41" w:name="_Toc369036755"/>
      <w:r w:rsidRPr="002B4E34">
        <w:lastRenderedPageBreak/>
        <w:t>Ordering Part from Reorder if Parts are on Back Order</w:t>
      </w:r>
      <w:bookmarkEnd w:id="41"/>
    </w:p>
    <w:p w:rsidR="00003B77" w:rsidRPr="002B4E34" w:rsidRDefault="00003B77" w:rsidP="00003B77">
      <w:pPr>
        <w:rPr>
          <w:rFonts w:asciiTheme="majorHAnsi" w:hAnsiTheme="majorHAnsi"/>
        </w:rPr>
      </w:pPr>
    </w:p>
    <w:p w:rsidR="00003B77" w:rsidRPr="002B4E34" w:rsidRDefault="00003B77" w:rsidP="00003B77">
      <w:pPr>
        <w:rPr>
          <w:rFonts w:asciiTheme="majorHAnsi" w:hAnsiTheme="majorHAnsi"/>
        </w:rPr>
      </w:pPr>
      <w:r w:rsidRPr="002B4E34">
        <w:rPr>
          <w:rFonts w:asciiTheme="majorHAnsi" w:hAnsiTheme="majorHAnsi"/>
        </w:rPr>
        <w:t>The following fictions situation is used to explain how parts are added to the Order List based on Reorder Level calculations and how the system gets updated when a part is used from inventory</w:t>
      </w:r>
    </w:p>
    <w:p w:rsidR="00003B77" w:rsidRPr="002B4E34" w:rsidRDefault="00003B77" w:rsidP="00003B77">
      <w:pPr>
        <w:pStyle w:val="NoSpacing"/>
        <w:jc w:val="center"/>
        <w:rPr>
          <w:rFonts w:asciiTheme="majorHAnsi" w:hAnsiTheme="majorHAnsi"/>
        </w:rPr>
      </w:pPr>
      <w:r w:rsidRPr="002B4E34">
        <w:rPr>
          <w:rFonts w:asciiTheme="majorHAnsi" w:hAnsiTheme="majorHAnsi"/>
        </w:rPr>
        <w:t>Inventory ideally likes to have 50 headlights on hand as they are a fast selling item</w:t>
      </w:r>
    </w:p>
    <w:p w:rsidR="00003B77" w:rsidRPr="002B4E34" w:rsidRDefault="00003B77" w:rsidP="00003B77">
      <w:pPr>
        <w:pStyle w:val="NoSpacing"/>
        <w:jc w:val="center"/>
        <w:rPr>
          <w:rFonts w:asciiTheme="majorHAnsi" w:hAnsiTheme="majorHAnsi"/>
        </w:rPr>
      </w:pPr>
      <w:r w:rsidRPr="002B4E34">
        <w:rPr>
          <w:rFonts w:asciiTheme="majorHAnsi" w:hAnsiTheme="majorHAnsi"/>
        </w:rPr>
        <w:t>Reorder level for headlights may be assigned 25</w:t>
      </w:r>
    </w:p>
    <w:p w:rsidR="00003B77" w:rsidRPr="002B4E34" w:rsidRDefault="00003B77" w:rsidP="00003B77">
      <w:pPr>
        <w:pStyle w:val="NoSpacing"/>
        <w:jc w:val="center"/>
        <w:rPr>
          <w:rFonts w:asciiTheme="majorHAnsi" w:hAnsiTheme="majorHAnsi"/>
        </w:rPr>
      </w:pPr>
    </w:p>
    <w:p w:rsidR="00003B77" w:rsidRPr="002B4E34" w:rsidRDefault="00003B77" w:rsidP="00003B77">
      <w:pPr>
        <w:pStyle w:val="NoSpacing"/>
        <w:rPr>
          <w:rFonts w:asciiTheme="majorHAnsi" w:hAnsiTheme="majorHAnsi"/>
          <w:u w:val="single"/>
        </w:rPr>
      </w:pPr>
      <w:r w:rsidRPr="002B4E34">
        <w:rPr>
          <w:rFonts w:asciiTheme="majorHAnsi" w:hAnsiTheme="majorHAnsi"/>
          <w:u w:val="single"/>
        </w:rPr>
        <w:t>Scenario I:</w:t>
      </w:r>
    </w:p>
    <w:p w:rsidR="00003B77" w:rsidRPr="002B4E34" w:rsidRDefault="00003B77" w:rsidP="00003B77">
      <w:pPr>
        <w:pStyle w:val="NoSpacing"/>
        <w:rPr>
          <w:rFonts w:asciiTheme="majorHAnsi" w:hAnsiTheme="majorHAnsi"/>
        </w:rPr>
      </w:pPr>
      <w:r w:rsidRPr="002B4E34">
        <w:rPr>
          <w:rFonts w:asciiTheme="majorHAnsi" w:hAnsiTheme="majorHAnsi"/>
        </w:rPr>
        <w:t>Inventory currently has 45 headlights on hand</w:t>
      </w:r>
    </w:p>
    <w:p w:rsidR="00003B77" w:rsidRPr="002B4E34" w:rsidRDefault="00003B77" w:rsidP="00003B77">
      <w:pPr>
        <w:pStyle w:val="NoSpacing"/>
        <w:rPr>
          <w:rFonts w:asciiTheme="majorHAnsi" w:hAnsiTheme="majorHAnsi"/>
        </w:rPr>
      </w:pPr>
      <w:r w:rsidRPr="002B4E34">
        <w:rPr>
          <w:rFonts w:asciiTheme="majorHAnsi" w:hAnsiTheme="majorHAnsi"/>
        </w:rPr>
        <w:t>3 headlights are already on backorder</w:t>
      </w:r>
    </w:p>
    <w:p w:rsidR="00003B77" w:rsidRPr="002B4E34" w:rsidRDefault="00003B77" w:rsidP="00003B77">
      <w:pPr>
        <w:pStyle w:val="NoSpacing"/>
        <w:rPr>
          <w:rFonts w:asciiTheme="majorHAnsi" w:hAnsiTheme="majorHAnsi"/>
        </w:rPr>
      </w:pPr>
      <w:r w:rsidRPr="002B4E34">
        <w:rPr>
          <w:rFonts w:asciiTheme="majorHAnsi" w:hAnsiTheme="majorHAnsi"/>
        </w:rPr>
        <w:t>Customer comes in and buys 20 headlights</w:t>
      </w:r>
    </w:p>
    <w:p w:rsidR="00003B77" w:rsidRPr="002B4E34" w:rsidRDefault="00003B77" w:rsidP="00003B77">
      <w:pPr>
        <w:pStyle w:val="NoSpacing"/>
        <w:rPr>
          <w:rFonts w:asciiTheme="majorHAnsi" w:hAnsiTheme="majorHAnsi"/>
        </w:rPr>
      </w:pPr>
      <w:r w:rsidRPr="002B4E34">
        <w:rPr>
          <w:rFonts w:asciiTheme="majorHAnsi" w:hAnsiTheme="majorHAnsi"/>
        </w:rPr>
        <w:t>Inventory now has 25 and need 25 more to have a full stock</w:t>
      </w:r>
    </w:p>
    <w:p w:rsidR="00003B77" w:rsidRPr="002B4E34" w:rsidRDefault="00003B77" w:rsidP="00003B77">
      <w:pPr>
        <w:pStyle w:val="NoSpacing"/>
        <w:rPr>
          <w:rFonts w:asciiTheme="majorHAnsi" w:hAnsiTheme="majorHAnsi"/>
        </w:rPr>
      </w:pPr>
      <w:r w:rsidRPr="002B4E34">
        <w:rPr>
          <w:rFonts w:asciiTheme="majorHAnsi" w:hAnsiTheme="majorHAnsi"/>
        </w:rPr>
        <w:t>Place order for 22 headlights for next order</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 xml:space="preserve">Next order </w:t>
      </w:r>
      <w:r w:rsidRPr="002B4E34">
        <w:rPr>
          <w:rFonts w:asciiTheme="majorHAnsi" w:hAnsiTheme="majorHAnsi"/>
        </w:rPr>
        <w:tab/>
        <w:t xml:space="preserve">+ </w:t>
      </w:r>
      <w:r w:rsidRPr="002B4E34">
        <w:rPr>
          <w:rFonts w:asciiTheme="majorHAnsi" w:hAnsiTheme="majorHAnsi"/>
        </w:rPr>
        <w:tab/>
        <w:t>back order</w:t>
      </w:r>
      <w:r w:rsidRPr="002B4E34">
        <w:rPr>
          <w:rFonts w:asciiTheme="majorHAnsi" w:hAnsiTheme="majorHAnsi"/>
        </w:rPr>
        <w:tab/>
        <w:t>=Inventory needed 25 in total to have full stock of 50</w:t>
      </w:r>
    </w:p>
    <w:p w:rsidR="00003B77" w:rsidRPr="002B4E34" w:rsidRDefault="00003B77" w:rsidP="00003B77">
      <w:pPr>
        <w:pStyle w:val="NoSpacing"/>
        <w:rPr>
          <w:rFonts w:asciiTheme="majorHAnsi" w:hAnsiTheme="majorHAnsi"/>
        </w:rPr>
      </w:pPr>
      <w:r w:rsidRPr="002B4E34">
        <w:rPr>
          <w:rFonts w:asciiTheme="majorHAnsi" w:hAnsiTheme="majorHAnsi"/>
        </w:rPr>
        <w:tab/>
        <w:t>22</w:t>
      </w:r>
      <w:r w:rsidRPr="002B4E34">
        <w:rPr>
          <w:rFonts w:asciiTheme="majorHAnsi" w:hAnsiTheme="majorHAnsi"/>
        </w:rPr>
        <w:tab/>
      </w:r>
      <w:r w:rsidRPr="002B4E34">
        <w:rPr>
          <w:rFonts w:asciiTheme="majorHAnsi" w:hAnsiTheme="majorHAnsi"/>
        </w:rPr>
        <w:tab/>
        <w:t>+</w:t>
      </w:r>
      <w:r w:rsidRPr="002B4E34">
        <w:rPr>
          <w:rFonts w:asciiTheme="majorHAnsi" w:hAnsiTheme="majorHAnsi"/>
        </w:rPr>
        <w:tab/>
        <w:t>3</w:t>
      </w:r>
      <w:r w:rsidRPr="002B4E34">
        <w:rPr>
          <w:rFonts w:asciiTheme="majorHAnsi" w:hAnsiTheme="majorHAnsi"/>
        </w:rPr>
        <w:tab/>
      </w:r>
      <w:r w:rsidRPr="002B4E34">
        <w:rPr>
          <w:rFonts w:asciiTheme="majorHAnsi" w:hAnsiTheme="majorHAnsi"/>
        </w:rPr>
        <w:tab/>
        <w:t>= 25</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u w:val="single"/>
        </w:rPr>
      </w:pPr>
      <w:r w:rsidRPr="002B4E34">
        <w:rPr>
          <w:rFonts w:asciiTheme="majorHAnsi" w:hAnsiTheme="majorHAnsi"/>
          <w:u w:val="single"/>
        </w:rPr>
        <w:t>Scenario II:</w:t>
      </w:r>
    </w:p>
    <w:p w:rsidR="00003B77" w:rsidRPr="002B4E34" w:rsidRDefault="00003B77" w:rsidP="00003B77">
      <w:pPr>
        <w:pStyle w:val="NoSpacing"/>
        <w:rPr>
          <w:rFonts w:asciiTheme="majorHAnsi" w:hAnsiTheme="majorHAnsi"/>
        </w:rPr>
      </w:pPr>
      <w:r w:rsidRPr="002B4E34">
        <w:rPr>
          <w:rFonts w:asciiTheme="majorHAnsi" w:hAnsiTheme="majorHAnsi"/>
        </w:rPr>
        <w:t>Inventory currently has 15 headlights on hand</w:t>
      </w:r>
    </w:p>
    <w:p w:rsidR="00003B77" w:rsidRPr="002B4E34" w:rsidRDefault="00003B77" w:rsidP="00003B77">
      <w:pPr>
        <w:pStyle w:val="NoSpacing"/>
        <w:rPr>
          <w:rFonts w:asciiTheme="majorHAnsi" w:hAnsiTheme="majorHAnsi"/>
        </w:rPr>
      </w:pPr>
      <w:r w:rsidRPr="002B4E34">
        <w:rPr>
          <w:rFonts w:asciiTheme="majorHAnsi" w:hAnsiTheme="majorHAnsi"/>
        </w:rPr>
        <w:t>30 headlights are already on backorder</w:t>
      </w:r>
    </w:p>
    <w:p w:rsidR="00003B77" w:rsidRPr="002B4E34" w:rsidRDefault="00003B77" w:rsidP="00003B77">
      <w:pPr>
        <w:pStyle w:val="NoSpacing"/>
        <w:rPr>
          <w:rFonts w:asciiTheme="majorHAnsi" w:hAnsiTheme="majorHAnsi"/>
        </w:rPr>
      </w:pPr>
      <w:r w:rsidRPr="002B4E34">
        <w:rPr>
          <w:rFonts w:asciiTheme="majorHAnsi" w:hAnsiTheme="majorHAnsi"/>
        </w:rPr>
        <w:t>Customer comes in and buys 3 headlights</w:t>
      </w:r>
    </w:p>
    <w:p w:rsidR="00003B77" w:rsidRPr="002B4E34" w:rsidRDefault="00003B77" w:rsidP="00003B77">
      <w:pPr>
        <w:pStyle w:val="NoSpacing"/>
        <w:rPr>
          <w:rFonts w:asciiTheme="majorHAnsi" w:hAnsiTheme="majorHAnsi"/>
        </w:rPr>
      </w:pPr>
      <w:r w:rsidRPr="002B4E34">
        <w:rPr>
          <w:rFonts w:asciiTheme="majorHAnsi" w:hAnsiTheme="majorHAnsi"/>
        </w:rPr>
        <w:t>Inventory now has 12 and need 38 more</w:t>
      </w:r>
    </w:p>
    <w:p w:rsidR="00003B77" w:rsidRPr="002B4E34" w:rsidRDefault="00003B77" w:rsidP="00003B77">
      <w:pPr>
        <w:pStyle w:val="NoSpacing"/>
        <w:rPr>
          <w:rFonts w:asciiTheme="majorHAnsi" w:hAnsiTheme="majorHAnsi"/>
        </w:rPr>
      </w:pPr>
      <w:r w:rsidRPr="002B4E34">
        <w:rPr>
          <w:rFonts w:asciiTheme="majorHAnsi" w:hAnsiTheme="majorHAnsi"/>
        </w:rPr>
        <w:t>Place order for 8 headlights for next order</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Next order</w:t>
      </w:r>
      <w:r w:rsidRPr="002B4E34">
        <w:rPr>
          <w:rFonts w:asciiTheme="majorHAnsi" w:hAnsiTheme="majorHAnsi"/>
        </w:rPr>
        <w:tab/>
        <w:t>+</w:t>
      </w:r>
      <w:r w:rsidRPr="002B4E34">
        <w:rPr>
          <w:rFonts w:asciiTheme="majorHAnsi" w:hAnsiTheme="majorHAnsi"/>
        </w:rPr>
        <w:tab/>
        <w:t>back order</w:t>
      </w:r>
      <w:r w:rsidRPr="002B4E34">
        <w:rPr>
          <w:rFonts w:asciiTheme="majorHAnsi" w:hAnsiTheme="majorHAnsi"/>
        </w:rPr>
        <w:tab/>
        <w:t>=Inventory needed 38 in total to have full stock of 50</w:t>
      </w:r>
    </w:p>
    <w:p w:rsidR="00003B77" w:rsidRPr="002B4E34" w:rsidRDefault="00003B77" w:rsidP="00003B77">
      <w:pPr>
        <w:pStyle w:val="NoSpacing"/>
        <w:rPr>
          <w:rFonts w:asciiTheme="majorHAnsi" w:hAnsiTheme="majorHAnsi"/>
        </w:rPr>
      </w:pPr>
      <w:r w:rsidRPr="002B4E34">
        <w:rPr>
          <w:rFonts w:asciiTheme="majorHAnsi" w:hAnsiTheme="majorHAnsi"/>
        </w:rPr>
        <w:tab/>
        <w:t>8</w:t>
      </w:r>
      <w:r w:rsidRPr="002B4E34">
        <w:rPr>
          <w:rFonts w:asciiTheme="majorHAnsi" w:hAnsiTheme="majorHAnsi"/>
        </w:rPr>
        <w:tab/>
      </w:r>
      <w:r w:rsidRPr="002B4E34">
        <w:rPr>
          <w:rFonts w:asciiTheme="majorHAnsi" w:hAnsiTheme="majorHAnsi"/>
        </w:rPr>
        <w:tab/>
        <w:t>+</w:t>
      </w:r>
      <w:r w:rsidRPr="002B4E34">
        <w:rPr>
          <w:rFonts w:asciiTheme="majorHAnsi" w:hAnsiTheme="majorHAnsi"/>
        </w:rPr>
        <w:tab/>
        <w:t>30</w:t>
      </w:r>
      <w:r w:rsidRPr="002B4E34">
        <w:rPr>
          <w:rFonts w:asciiTheme="majorHAnsi" w:hAnsiTheme="majorHAnsi"/>
        </w:rPr>
        <w:tab/>
      </w:r>
      <w:r w:rsidRPr="002B4E34">
        <w:rPr>
          <w:rFonts w:asciiTheme="majorHAnsi" w:hAnsiTheme="majorHAnsi"/>
        </w:rPr>
        <w:tab/>
        <w:t>=38</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Calculation:</w:t>
      </w:r>
    </w:p>
    <w:p w:rsidR="00003B77" w:rsidRPr="002B4E34" w:rsidRDefault="00003B77" w:rsidP="00003B77">
      <w:pPr>
        <w:pStyle w:val="NoSpacing"/>
        <w:rPr>
          <w:rFonts w:asciiTheme="majorHAnsi" w:hAnsiTheme="majorHAnsi"/>
        </w:rPr>
      </w:pPr>
      <w:r w:rsidRPr="002B4E34">
        <w:rPr>
          <w:rFonts w:asciiTheme="majorHAnsi" w:hAnsiTheme="majorHAnsi"/>
        </w:rPr>
        <w:t>Based on the above scenarios, the calculation performed to determine how many parts needs to be ordered to have a full stock of certain item</w:t>
      </w:r>
    </w:p>
    <w:p w:rsidR="00003B77" w:rsidRPr="002B4E34" w:rsidRDefault="00003B77" w:rsidP="00003B77">
      <w:pPr>
        <w:pStyle w:val="NoSpacing"/>
        <w:rPr>
          <w:rFonts w:asciiTheme="majorHAnsi" w:hAnsiTheme="majorHAnsi"/>
        </w:rPr>
      </w:pPr>
    </w:p>
    <w:p w:rsidR="00003B77" w:rsidRPr="002B4E34" w:rsidRDefault="00003B77" w:rsidP="00003B77">
      <w:pPr>
        <w:pStyle w:val="NoSpacing"/>
        <w:rPr>
          <w:rFonts w:asciiTheme="majorHAnsi" w:hAnsiTheme="majorHAnsi"/>
        </w:rPr>
      </w:pPr>
      <w:r w:rsidRPr="002B4E34">
        <w:rPr>
          <w:rFonts w:asciiTheme="majorHAnsi" w:hAnsiTheme="majorHAnsi"/>
        </w:rPr>
        <w:tab/>
        <w:t>Next order</w:t>
      </w:r>
      <w:r w:rsidRPr="002B4E34">
        <w:rPr>
          <w:rFonts w:asciiTheme="majorHAnsi" w:hAnsiTheme="majorHAnsi"/>
        </w:rPr>
        <w:tab/>
        <w:t>=</w:t>
      </w:r>
      <w:r w:rsidRPr="002B4E34">
        <w:rPr>
          <w:rFonts w:asciiTheme="majorHAnsi" w:hAnsiTheme="majorHAnsi"/>
        </w:rPr>
        <w:tab/>
        <w:t>Number of certain item usually present in the inventory</w:t>
      </w:r>
    </w:p>
    <w:p w:rsidR="00003B77" w:rsidRPr="002B4E34" w:rsidRDefault="00003B77" w:rsidP="00003B77">
      <w:pPr>
        <w:pStyle w:val="NoSpacing"/>
        <w:numPr>
          <w:ilvl w:val="0"/>
          <w:numId w:val="24"/>
        </w:numPr>
        <w:rPr>
          <w:rFonts w:asciiTheme="majorHAnsi" w:hAnsiTheme="majorHAnsi"/>
        </w:rPr>
      </w:pPr>
      <w:r w:rsidRPr="002B4E34">
        <w:rPr>
          <w:rFonts w:asciiTheme="majorHAnsi" w:hAnsiTheme="majorHAnsi"/>
        </w:rPr>
        <w:t>The number of that item presently in stock</w:t>
      </w:r>
    </w:p>
    <w:p w:rsidR="00003B77" w:rsidRPr="002B4E34" w:rsidRDefault="00003B77" w:rsidP="00003B77">
      <w:pPr>
        <w:pStyle w:val="NoSpacing"/>
        <w:numPr>
          <w:ilvl w:val="0"/>
          <w:numId w:val="24"/>
        </w:numPr>
        <w:rPr>
          <w:rFonts w:asciiTheme="majorHAnsi" w:hAnsiTheme="majorHAnsi"/>
        </w:rPr>
      </w:pPr>
      <w:r w:rsidRPr="002B4E34">
        <w:rPr>
          <w:rFonts w:asciiTheme="majorHAnsi" w:hAnsiTheme="majorHAnsi"/>
        </w:rPr>
        <w:t>Current number of back orders for that item</w:t>
      </w:r>
    </w:p>
    <w:p w:rsidR="00003B77" w:rsidRPr="002B4E34" w:rsidRDefault="00003B77" w:rsidP="00003B77">
      <w:pPr>
        <w:pStyle w:val="NoSpacing"/>
        <w:rPr>
          <w:rFonts w:asciiTheme="majorHAnsi" w:hAnsiTheme="majorHAnsi"/>
        </w:rPr>
      </w:pPr>
    </w:p>
    <w:p w:rsidR="00E17C9C" w:rsidRPr="002B4E34" w:rsidRDefault="00E17C9C" w:rsidP="00A0677A">
      <w:pPr>
        <w:pStyle w:val="Heading3"/>
      </w:pPr>
    </w:p>
    <w:p w:rsidR="000F4B38" w:rsidRPr="002B4E34" w:rsidRDefault="000F4B38" w:rsidP="00A0677A">
      <w:pPr>
        <w:pStyle w:val="Heading3"/>
        <w:sectPr w:rsidR="000F4B38" w:rsidRPr="002B4E34" w:rsidSect="00832C08">
          <w:footerReference w:type="default" r:id="rId67"/>
          <w:pgSz w:w="12240" w:h="15840"/>
          <w:pgMar w:top="1440" w:right="1440" w:bottom="1440" w:left="1440" w:header="720" w:footer="720" w:gutter="0"/>
          <w:cols w:space="720"/>
          <w:docGrid w:linePitch="360"/>
        </w:sectPr>
      </w:pPr>
    </w:p>
    <w:p w:rsidR="005E52BF" w:rsidRPr="002B4E34" w:rsidRDefault="000F4B38" w:rsidP="000F4B38">
      <w:pPr>
        <w:pStyle w:val="Heading2"/>
      </w:pPr>
      <w:bookmarkStart w:id="42" w:name="_Toc369036756"/>
      <w:r w:rsidRPr="002B4E34">
        <w:lastRenderedPageBreak/>
        <w:t>Current Website</w:t>
      </w:r>
      <w:bookmarkEnd w:id="42"/>
    </w:p>
    <w:p w:rsidR="000F4B38" w:rsidRPr="002B4E34" w:rsidRDefault="000F4B38" w:rsidP="000F4B38">
      <w:pPr>
        <w:spacing w:after="0"/>
        <w:rPr>
          <w:rFonts w:asciiTheme="majorHAnsi" w:hAnsiTheme="majorHAnsi"/>
        </w:rPr>
      </w:pPr>
    </w:p>
    <w:p w:rsidR="000F4B38" w:rsidRPr="002B4E34" w:rsidRDefault="000F4B38" w:rsidP="000F4B38">
      <w:pPr>
        <w:spacing w:after="0"/>
        <w:rPr>
          <w:rFonts w:asciiTheme="majorHAnsi" w:hAnsiTheme="majorHAnsi"/>
        </w:rPr>
      </w:pPr>
      <w:r w:rsidRPr="002B4E34">
        <w:rPr>
          <w:rFonts w:asciiTheme="majorHAnsi" w:hAnsiTheme="majorHAnsi"/>
        </w:rPr>
        <w:tab/>
        <w:t>The website currently in place is reportedly out of date with information, such as the times Maple Leaf Nissan is open. The reason for this is primarily due to how the website is updated. Updates to the website are only done when a web designer in contracted to make changes for the company. This causes issues because the company has to pay and hire out of pocket as Nissan really only provides a link to their site on the main site but does not assist with general upkeep costs.</w:t>
      </w:r>
    </w:p>
    <w:p w:rsidR="000F4B38" w:rsidRPr="002B4E34" w:rsidRDefault="000F4B38" w:rsidP="000F4B38">
      <w:pPr>
        <w:spacing w:after="0"/>
        <w:rPr>
          <w:rFonts w:asciiTheme="majorHAnsi" w:hAnsiTheme="majorHAnsi"/>
        </w:rPr>
      </w:pPr>
    </w:p>
    <w:p w:rsidR="00BD444A" w:rsidRPr="002B4E34" w:rsidRDefault="000F4B38" w:rsidP="000F4B38">
      <w:pPr>
        <w:spacing w:after="0"/>
        <w:rPr>
          <w:rFonts w:asciiTheme="majorHAnsi" w:hAnsiTheme="majorHAnsi"/>
        </w:rPr>
      </w:pPr>
      <w:r w:rsidRPr="002B4E34">
        <w:rPr>
          <w:rFonts w:asciiTheme="majorHAnsi" w:hAnsiTheme="majorHAnsi"/>
        </w:rPr>
        <w:tab/>
        <w:t>This website can be vital to furthering the success of Maple Leaf Nissan as it could give an online presence more so than it currently has. By reaching out to customers online or having more information readily available online it would only assist the company with streamlining how the current methods of repairs and services and selling of parts w</w:t>
      </w:r>
      <w:r w:rsidR="00BD444A" w:rsidRPr="002B4E34">
        <w:rPr>
          <w:rFonts w:asciiTheme="majorHAnsi" w:hAnsiTheme="majorHAnsi"/>
        </w:rPr>
        <w:t xml:space="preserve">orks. </w:t>
      </w:r>
    </w:p>
    <w:p w:rsidR="00BD444A" w:rsidRPr="002B4E34" w:rsidRDefault="00BD444A" w:rsidP="000F4B38">
      <w:pPr>
        <w:spacing w:after="0"/>
        <w:rPr>
          <w:rFonts w:asciiTheme="majorHAnsi" w:hAnsiTheme="majorHAnsi"/>
        </w:rPr>
      </w:pPr>
    </w:p>
    <w:p w:rsidR="000F4B38" w:rsidRPr="002B4E34" w:rsidRDefault="00BD444A" w:rsidP="000F4B38">
      <w:pPr>
        <w:spacing w:after="0"/>
        <w:rPr>
          <w:rFonts w:asciiTheme="majorHAnsi" w:hAnsiTheme="majorHAnsi"/>
        </w:rPr>
      </w:pPr>
      <w:r w:rsidRPr="002B4E34">
        <w:rPr>
          <w:rFonts w:asciiTheme="majorHAnsi" w:hAnsiTheme="majorHAnsi"/>
        </w:rPr>
        <w:tab/>
        <w:t>This could be considered a problem as people who currently visit the site are not able to find any real information on what is stocked or cannot keep track of current progress on their vehicle. Updates to this site could massively help with customer service.</w:t>
      </w:r>
    </w:p>
    <w:p w:rsidR="00F53FEF" w:rsidRPr="002B4E34" w:rsidRDefault="00F53FEF" w:rsidP="000F4B38">
      <w:pPr>
        <w:spacing w:after="0"/>
        <w:rPr>
          <w:rFonts w:asciiTheme="majorHAnsi" w:hAnsiTheme="majorHAnsi"/>
        </w:rPr>
      </w:pPr>
    </w:p>
    <w:p w:rsidR="00F53FEF" w:rsidRPr="002B4E34" w:rsidRDefault="00F53FEF" w:rsidP="000F4B38">
      <w:pPr>
        <w:spacing w:after="0"/>
        <w:rPr>
          <w:rFonts w:asciiTheme="majorHAnsi" w:hAnsiTheme="majorHAnsi"/>
        </w:rPr>
        <w:sectPr w:rsidR="00F53FEF" w:rsidRPr="002B4E34" w:rsidSect="00832C08">
          <w:footerReference w:type="default" r:id="rId68"/>
          <w:pgSz w:w="12240" w:h="15840"/>
          <w:pgMar w:top="1440" w:right="1440" w:bottom="1440" w:left="1440" w:header="720" w:footer="720" w:gutter="0"/>
          <w:cols w:space="720"/>
          <w:docGrid w:linePitch="360"/>
        </w:sectPr>
      </w:pPr>
    </w:p>
    <w:p w:rsidR="00F53FEF" w:rsidRPr="002B4E34" w:rsidRDefault="00F53FEF" w:rsidP="00F53FEF">
      <w:pPr>
        <w:pStyle w:val="Heading2"/>
      </w:pPr>
      <w:bookmarkStart w:id="43" w:name="_Toc369036757"/>
      <w:r w:rsidRPr="002B4E34">
        <w:lastRenderedPageBreak/>
        <w:t>AllData and the FAST System</w:t>
      </w:r>
      <w:bookmarkEnd w:id="43"/>
    </w:p>
    <w:p w:rsidR="00F53FEF" w:rsidRPr="002B4E34" w:rsidRDefault="00F53FEF" w:rsidP="00F53FEF">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 xml:space="preserve">The NISSAN FAST system is the current system in place to assist in searching part numbers for various parts of a Nissan vehicle. The system has the ability to show various parts by section for each of </w:t>
      </w:r>
      <w:bookmarkStart w:id="44" w:name="_GoBack"/>
      <w:bookmarkEnd w:id="44"/>
      <w:r w:rsidRPr="002B4E34">
        <w:rPr>
          <w:rFonts w:asciiTheme="majorHAnsi" w:hAnsiTheme="majorHAnsi"/>
        </w:rPr>
        <w:t>the cars available, as well as show what may have been affected based on the damage reported within the systems options. E-FAST is similar to the FAST portion of the application but it used for older models of vehicle.</w:t>
      </w:r>
    </w:p>
    <w:p w:rsidR="00603B24" w:rsidRPr="002B4E34" w:rsidRDefault="00603B24" w:rsidP="00603B24">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For example a customer could come in for service and state they have minor damage to front left headlight. Someone using the fast system could easily determine what parts would need to be replaced. With this section of the application the Parts Associate could list all the part numbers and print this list for searching within the inventory system. There is no current integration between the two systems and they are not on the same PC.</w:t>
      </w:r>
    </w:p>
    <w:p w:rsidR="00603B24" w:rsidRPr="002B4E34" w:rsidRDefault="00603B24" w:rsidP="00603B24">
      <w:pPr>
        <w:spacing w:after="0"/>
        <w:rPr>
          <w:rFonts w:asciiTheme="majorHAnsi" w:hAnsiTheme="majorHAnsi"/>
        </w:rPr>
      </w:pPr>
    </w:p>
    <w:p w:rsidR="00603B24" w:rsidRPr="002B4E34" w:rsidRDefault="00603B24" w:rsidP="00603B24">
      <w:pPr>
        <w:spacing w:after="0"/>
        <w:rPr>
          <w:rFonts w:asciiTheme="majorHAnsi" w:hAnsiTheme="majorHAnsi"/>
        </w:rPr>
      </w:pPr>
      <w:r w:rsidRPr="002B4E34">
        <w:rPr>
          <w:rFonts w:asciiTheme="majorHAnsi" w:hAnsiTheme="majorHAnsi"/>
        </w:rPr>
        <w:tab/>
        <w:t>The AllData system is used to determine work and costs for car repairs based on specific types of issues. The information in this system will generally be used to determine how long a repair should take and how much the repair will cost. This information is set information and the system does not need to be changed. It can be blended in with potential new updates as it is effective as is.</w:t>
      </w:r>
    </w:p>
    <w:p w:rsidR="00F53FEF" w:rsidRPr="002B4E34" w:rsidRDefault="00F53FEF" w:rsidP="00F53FEF">
      <w:pPr>
        <w:spacing w:after="0"/>
        <w:rPr>
          <w:rFonts w:asciiTheme="majorHAnsi" w:hAnsiTheme="majorHAnsi"/>
        </w:rPr>
      </w:pPr>
    </w:p>
    <w:sectPr w:rsidR="00F53FEF" w:rsidRPr="002B4E34" w:rsidSect="00832C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C1F" w:rsidRDefault="00B33C1F">
      <w:r>
        <w:separator/>
      </w:r>
    </w:p>
    <w:p w:rsidR="00B33C1F" w:rsidRDefault="00B33C1F"/>
    <w:p w:rsidR="00B33C1F" w:rsidRDefault="00B33C1F"/>
    <w:p w:rsidR="00B33C1F" w:rsidRDefault="00B33C1F"/>
    <w:p w:rsidR="00B33C1F" w:rsidRDefault="00B33C1F"/>
  </w:endnote>
  <w:endnote w:type="continuationSeparator" w:id="0">
    <w:p w:rsidR="00B33C1F" w:rsidRDefault="00B33C1F">
      <w:r>
        <w:continuationSeparator/>
      </w:r>
    </w:p>
    <w:p w:rsidR="00B33C1F" w:rsidRDefault="00B33C1F"/>
    <w:p w:rsidR="00B33C1F" w:rsidRDefault="00B33C1F"/>
    <w:p w:rsidR="00B33C1F" w:rsidRDefault="00B33C1F"/>
    <w:p w:rsidR="00B33C1F" w:rsidRDefault="00B33C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p>
  <w:p w:rsidR="0013714D" w:rsidRDefault="0013714D">
    <w:pPr>
      <w:jc w:val="right"/>
    </w:pPr>
    <w:r>
      <w:fldChar w:fldCharType="begin"/>
    </w:r>
    <w:r>
      <w:instrText xml:space="preserve"> PAGE   \* MERGEFORMAT </w:instrText>
    </w:r>
    <w:r>
      <w:fldChar w:fldCharType="separate"/>
    </w:r>
    <w:r>
      <w:rPr>
        <w:noProof/>
      </w:rPr>
      <w:t>0</w:t>
    </w:r>
    <w:r>
      <w:rPr>
        <w:noProof/>
      </w:rPr>
      <w:fldChar w:fldCharType="end"/>
    </w:r>
    <w:r>
      <w:t xml:space="preserve"> </w:t>
    </w:r>
    <w:r>
      <w:rPr>
        <w:color w:val="A04DA3" w:themeColor="accent3"/>
      </w:rPr>
      <w:sym w:font="Wingdings 2" w:char="F097"/>
    </w:r>
    <w:r>
      <w:t xml:space="preserve"> </w:t>
    </w:r>
  </w:p>
  <w:p w:rsidR="0013714D" w:rsidRDefault="0013714D">
    <w:pPr>
      <w:jc w:val="right"/>
    </w:pPr>
    <w:r>
      <w:rPr>
        <w:noProof/>
        <w:lang w:val="en-CA" w:eastAsia="en-CA"/>
      </w:rPr>
      <mc:AlternateContent>
        <mc:Choice Requires="wpg">
          <w:drawing>
            <wp:inline distT="0" distB="0" distL="0" distR="0" wp14:anchorId="2575CEBD" wp14:editId="3388F0F8">
              <wp:extent cx="2327910" cy="45085"/>
              <wp:effectExtent l="9525" t="9525" r="15240" b="12065"/>
              <wp:docPr id="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803536"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Z+AIAAOA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P0&#10;GfgCAADg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c4sIAAADaAAAADwAAAGRycy9kb3ducmV2LnhtbESPX2vCMBTF3wd+h3CFvYimlU2kGkU2&#10;hDHYRK3vl+baFpub0kTb+unNQNjj4fz5cZbrzlTiRo0rLSuIJxEI4szqknMF6XE7noNwHlljZZkU&#10;9ORgvRq8LDHRtuU93Q4+F2GEXYIKCu/rREqXFWTQTWxNHLyzbQz6IJtc6gbbMG4qOY2imTRYciAU&#10;WNNHQdnlcDWBO9pdv9t7n1L/SfHv2090OsWpUq/DbrMA4anz/+Fn+0sreIe/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Kc4s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lwocQAAADaAAAADwAAAGRycy9kb3ducmV2LnhtbESPwWrDMBBE74X8g9hCbo1cH9zgRAlt&#10;qCHQXurkkONirW0Ra2Us1Xb79VUg0OMwM2+Y7X62nRhp8MaxgudVAoK4ctpwo+B8Kp7WIHxA1tg5&#10;JgU/5GG/WzxsMddu4i8ay9CICGGfo4I2hD6X0lctWfQr1xNHr3aDxRDl0Eg94BThtpNpkmTSouG4&#10;0GJPh5aqa/ltFdQfyeWMdf1i3tZGpkVx+kzff5VaPs6vGxCB5vAfvrePWkEGtyvxBs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qXChxAAAANo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16</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7CC4FF4A" wp14:editId="2C82A8C7">
              <wp:extent cx="2327910" cy="45085"/>
              <wp:effectExtent l="9525" t="9525" r="15240" b="12065"/>
              <wp:docPr id="5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22BCC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vT+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tvEnpE0BpyhNeSCMFpmzwBnRvVPDT3ykUI01vJvmrAzn8tt+vcKZOn9pNMwR7dG4ng&#10;HDNVWxMQNjliDk5DDvjREAab0TiaLUJIFQNZPAnmE5cjVkAi7anZNJh6BIQhCONeuO2Oj6dTkNqz&#10;s9DKfJq4W9HTzjPLDqCbfkZU/xmiDwVtOCZKW7R6RK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eCS6yYvuB/ZijwjMk3ejfsv+kY46ZpKz/3nrtHz&#10;qG9VPZX/DvfHQBak9BkxB87+p37+b6mPjwC8pFgx3atvn+qXayyV52+T1Q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vdPr&#10;0/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6E18QAAADbAAAADwAAAGRycy9kb3ducmV2LnhtbESPX2vCMBTF3wW/Q7jCXmRNK3NI1yji&#10;GIzBlGl9vzR3bVlzU5po2336ZSD4eDh/fpxsM5hGXKlztWUFSRSDIC6srrlUkJ/eHlcgnEfW2Fgm&#10;BSM52KynkwxTbXv+ouvRlyKMsEtRQeV9m0rpiooMusi2xMH7tp1BH2RXSt1hH8ZNIxdx/CwN1hwI&#10;Fba0q6j4OV5M4M4Pl4/+d8xpfKVk//QZn89JrtTDbNi+gPA0+Hv41n7XCpY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oTX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Xa8QAAADbAAAADwAAAGRycy9kb3ducmV2LnhtbESPT2vCQBTE74LfYXlCb7oxRSupq9hi&#10;QKgX/xx6fGRfkqXZtyG7atpP3xUEj8PM/IZZrnvbiCt13jhWMJ0kIIgLpw1XCs6nfLwA4QOyxsYx&#10;KfglD+vVcLDETLsbH+h6DJWIEPYZKqhDaDMpfVGTRT9xLXH0StdZDFF2ldQd3iLcNjJNkrm0aDgu&#10;1NjSZ03Fz/FiFZRfyfcZy/LNfCyMTPP8tE+3f0q9jPrNO4hAfXiGH+2dVjB7hf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Rdr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20</w:t>
    </w:r>
    <w:r>
      <w:rPr>
        <w:noProof/>
      </w:rPr>
      <w:fldChar w:fldCharType="end"/>
    </w:r>
    <w:r>
      <w:t xml:space="preserve"> </w:t>
    </w:r>
    <w:r>
      <w:rPr>
        <w:color w:val="A04DA3" w:themeColor="accent3"/>
      </w:rPr>
      <w:sym w:font="Wingdings 2" w:char="F097"/>
    </w:r>
    <w:r>
      <w:t xml:space="preserve"> </w:t>
    </w:r>
  </w:p>
  <w:p w:rsidR="0013714D" w:rsidRDefault="0013714D">
    <w:pPr>
      <w:jc w:val="right"/>
    </w:pPr>
    <w:r>
      <w:t>Mohammad Aslam</w:t>
    </w:r>
    <w:r>
      <w:rPr>
        <w:noProof/>
        <w:lang w:val="en-CA" w:eastAsia="en-CA"/>
      </w:rPr>
      <mc:AlternateContent>
        <mc:Choice Requires="wpg">
          <w:drawing>
            <wp:inline distT="0" distB="0" distL="0" distR="0" wp14:anchorId="2B91AD8A" wp14:editId="0EBB5968">
              <wp:extent cx="2327910" cy="45085"/>
              <wp:effectExtent l="9525" t="9525" r="15240" b="12065"/>
              <wp:docPr id="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7D5F8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9ja9&#10;Uv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co8MAAADbAAAADwAAAGRycy9kb3ducmV2LnhtbESPX2vCMBTF34V9h3AHvoimlTlGNcqY&#10;CCI4mavvl+baFpub0kTb7tObgeDj4fz5cRarzlTiRo0rLSuIJxEI4szqknMF6e9m/AHCeWSNlWVS&#10;0JOD1fJlsMBE25Z/6Hb0uQgj7BJUUHhfJ1K6rCCDbmJr4uCdbWPQB9nkUjfYhnFTyWkUvUuDJQdC&#10;gTV9FZRdjlcTuKPDddf+9Sn1a4q/3/bR6RSnSg1fu885CE+df4Yf7a1WM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nHKP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088QAAADbAAAADwAAAGRycy9kb3ducmV2LnhtbESPQWvCQBSE74L/YXmF3nTTQFVSV1Fp&#10;oGAvRg89PrIvyWL2bciumvbXuwXB4zAz3zDL9WBbcaXeG8cK3qYJCOLSacO1gtMxnyxA+ICssXVM&#10;Cn7Jw3o1Hi0x0+7GB7oWoRYRwj5DBU0IXSalLxuy6KeuI45e5XqLIcq+lrrHW4TbVqZJMpMWDceF&#10;BjvaNVSei4tVUO2TnxNW1dxsF0ameX78Tj//lHp9GTYfIAIN4Rl+tL+0gvcZ/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rTz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21</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4461AF31" wp14:editId="728ABE6B">
              <wp:extent cx="2327910" cy="45085"/>
              <wp:effectExtent l="9525" t="9525" r="15240" b="12065"/>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13BCD7"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5+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BG145+&#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t8sMAAADbAAAADwAAAGRycy9kb3ducmV2LnhtbESPX2vCMBTF34V9h3AHvoimleFGNcqY&#10;CCI4mavvl+baFpub0kTb7tObgeDj4fz5cRarzlTiRo0rLSuIJxEI4szqknMF6e9m/AHCeWSNlWVS&#10;0JOD1fJlsMBE25Z/6Hb0uQgj7BJUUHhfJ1K6rCCDbmJr4uCdbWPQB9nkUjfYhnFTyWkUzaTBkgOh&#10;wJq+Csoux6sJ3NHhumv/+pT6NcXfb/vodIpTpYav3ecchKfOP8OP9lYrmL3D/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V7fL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p8AAAADbAAAADwAAAGRycy9kb3ducmV2LnhtbERPTYvCMBC9C/6HMMLeNN0eVKpRXLGw&#10;sF60HjwOzbQNNpPSZLW7v94cBI+P973eDrYVd+q9cazgc5aAIC6dNlwruBT5dAnCB2SNrWNS8Ece&#10;tpvxaI2Zdg8+0f0cahFD2GeooAmhy6T0ZUMW/cx1xJGrXG8xRNjXUvf4iOG2lWmSzKVFw7GhwY72&#10;DZW3869VUP0k1wtW1cJ8LY1M87w4pod/pT4mw24FItAQ3uKX+1srmMex8Uv8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5T6fAAAAA2wAAAA8AAAAAAAAAAAAAAAAA&#10;oQIAAGRycy9kb3ducmV2LnhtbFBLBQYAAAAABAAEAPkAAACOAwAAAAA=&#10;" strokecolor="#438086 [3205]" strokeweight=".25pt"/>
              <w10:anchorlock/>
            </v:group>
          </w:pict>
        </mc:Fallback>
      </mc:AlternateContent>
    </w:r>
  </w:p>
  <w:p w:rsidR="0013714D" w:rsidRDefault="0013714D">
    <w:pPr>
      <w:pStyle w:val="NoSpacing"/>
      <w:rPr>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22</w:t>
    </w:r>
    <w:r>
      <w:rPr>
        <w:noProof/>
      </w:rPr>
      <w:fldChar w:fldCharType="end"/>
    </w:r>
    <w:r>
      <w:t xml:space="preserve"> </w:t>
    </w:r>
    <w:r>
      <w:rPr>
        <w:color w:val="A04DA3" w:themeColor="accent3"/>
      </w:rPr>
      <w:sym w:font="Wingdings 2" w:char="F097"/>
    </w:r>
    <w:r>
      <w:t xml:space="preserve"> </w:t>
    </w:r>
  </w:p>
  <w:p w:rsidR="0013714D" w:rsidRDefault="0013714D">
    <w:pPr>
      <w:jc w:val="right"/>
    </w:pPr>
    <w:r>
      <w:t>Mohammad Aslam</w:t>
    </w:r>
    <w:r>
      <w:rPr>
        <w:noProof/>
        <w:lang w:val="en-CA" w:eastAsia="en-CA"/>
      </w:rPr>
      <mc:AlternateContent>
        <mc:Choice Requires="wpg">
          <w:drawing>
            <wp:inline distT="0" distB="0" distL="0" distR="0" wp14:anchorId="4FB803FC" wp14:editId="617DB0CA">
              <wp:extent cx="2327910" cy="45085"/>
              <wp:effectExtent l="9525" t="9525" r="15240" b="12065"/>
              <wp:docPr id="5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5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86D485"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WUM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wjgtaQI7yWREhO2+QJ7LlRzX1zp1yEMLyV7JsG7vyXdjvP3Wby2H6SKfijeyOR&#10;nGOmausCwiZHzMFpyAE/GsJgMRpHs0UIqWJgiyfBfOJyxApIpD01mwZTj4AxBGPcG7fd8fF0ClZ7&#10;dhZam08Tdysi7ZBZdYDc9BOj+s8YvS9owzFR2rLVMwrad4xeAwO4h0SIyl4P+9bCUcqOoqOUCLku&#10;qMg57n44NUCfi+PsiJ1oyMfrFBMlQedhMA/sHzLfMT6fxIDp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x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CuFl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azPcIAAADbAAAADwAAAGRycy9kb3ducmV2LnhtbERPTWvCQBC9F/oflin0UnSTYotEVykt&#10;hVKwUo33ITsmwexsyK4m8dc7h0KPj/e9XA+uURfqQu3ZQDpNQBEX3tZcGsj3n5M5qBCRLTaeycBI&#10;Adar+7slZtb3/EuXXSyVhHDI0EAVY5tpHYqKHIapb4mFO/rOYRTYldp22Eu4a/RzkrxqhzVLQ4Ut&#10;vVdUnHZnJ71P2/N3fx1zGj8o/ZltksMhzY15fBjeFqAiDfFf/Of+sgZeZKx8kR+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azPcIAAADb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ggcQAAADbAAAADwAAAGRycy9kb3ducmV2LnhtbESPT2vCQBTE74LfYXlCb7oxULWpq9hi&#10;QKgX/xx6fGRfkqXZtyG7atpP3xUEj8PM/IZZrnvbiCt13jhWMJ0kIIgLpw1XCs6nfLwA4QOyxsYx&#10;KfglD+vVcLDETLsbH+h6DJWIEPYZKqhDaDMpfVGTRT9xLXH0StdZDFF2ldQd3iLcNjJNkpm0aDgu&#10;1NjSZ03Fz/FiFZRfyfcZy3JuPhZGpnl+2qfbP6VeRv3mHUSgPjzDj/ZOK3h9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2SCB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26</w:t>
    </w:r>
    <w:r>
      <w:rPr>
        <w:noProof/>
      </w:rPr>
      <w:fldChar w:fldCharType="end"/>
    </w:r>
    <w:r>
      <w:t xml:space="preserve"> </w:t>
    </w:r>
    <w:r>
      <w:rPr>
        <w:color w:val="A04DA3" w:themeColor="accent3"/>
      </w:rPr>
      <w:sym w:font="Wingdings 2" w:char="F097"/>
    </w:r>
    <w:r>
      <w:t xml:space="preserve"> </w:t>
    </w:r>
  </w:p>
  <w:p w:rsidR="0013714D" w:rsidRDefault="0013714D">
    <w:pPr>
      <w:jc w:val="right"/>
    </w:pPr>
    <w:r>
      <w:t>Mohammad Aslam</w:t>
    </w:r>
    <w:r>
      <w:rPr>
        <w:noProof/>
        <w:lang w:val="en-CA" w:eastAsia="en-CA"/>
      </w:rPr>
      <mc:AlternateContent>
        <mc:Choice Requires="wpg">
          <w:drawing>
            <wp:inline distT="0" distB="0" distL="0" distR="0" wp14:anchorId="2DF411D9" wp14:editId="075D6ADB">
              <wp:extent cx="2327910" cy="45085"/>
              <wp:effectExtent l="9525" t="9525" r="15240" b="12065"/>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5F9D2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j3qsQAAADbAAAADwAAAGRycy9kb3ducmV2LnhtbESPX2vCMBTF3wd+h3AFX4amLWOMzrQM&#10;RRDBjWl9vzR3bVlzU5poWz/9Mhjs8XD+/DjrfDStuFHvGssK4lUEgri0uuFKQXHeLV9AOI+ssbVM&#10;CiZykGezhzWm2g78SbeTr0QYYZeigtr7LpXSlTUZdCvbEQfvy/YGfZB9JXWPQxg3rUyi6FkabDgQ&#10;auxoU1P5fbqawH38uB6G+1TQtKX4/ekYXS5xodRiPr69gvA0+v/wX3uvFSQJ/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Peq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dkFsQAAADbAAAADwAAAGRycy9kb3ducmV2LnhtbESPQWvCQBSE70L/w/IKvenGFFSiq9jS&#10;QEEvRg8eH9mXZDH7NmS3mvrrXaHQ4zAz3zCrzWBbcaXeG8cKppMEBHHptOFawemYjxcgfEDW2Dom&#10;Bb/kYbN+Ga0w0+7GB7oWoRYRwj5DBU0IXSalLxuy6CeuI45e5XqLIcq+lrrHW4TbVqZJMpMWDceF&#10;Bjv6bKi8FD9WQbVLziesqrn5WBiZ5vlxn37dlXp7HbZLEIGG8B/+a39rBek7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2QW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32</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25D90FCE" wp14:editId="134006D0">
              <wp:extent cx="2327910" cy="45085"/>
              <wp:effectExtent l="9525" t="9525" r="15240" b="12065"/>
              <wp:docPr id="2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8"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9"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ED4BD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AB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Bs3wA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DAQMEAAADbAAAADwAAAGRycy9kb3ducmV2LnhtbERPTWvCQBC9F/oflin0UnQTKSLRVUpL&#10;oRRaUeN9yI5JMDsbsqtJ+us7B8Hj432vNoNr1JW6UHs2kE4TUMSFtzWXBvLD52QBKkRki41nMjBS&#10;gM368WGFmfU97+i6j6WSEA4ZGqhibDOtQ1GRwzD1LbFwJ985jAK7UtsOewl3jZ4lyVw7rFkaKmzp&#10;vaLivL846X3ZXr77vzGn8YPS39ef5HhMc2Oen4a3JahIQ7yLb+4va2Am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BA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9T/MUAAADbAAAADwAAAGRycy9kb3ducmV2LnhtbESPzWrDMBCE74G+g9hCbolcH5rEjWza&#10;UkMhueTn0ONirW1Ra2UsNXH69FEgkOMwM98w62K0nTjR4I1jBS/zBARx5bThRsHxUM6WIHxA1tg5&#10;JgUX8lDkT5M1ZtqdeUenfWhEhLDPUEEbQp9J6auWLPq564mjV7vBYohyaKQe8BzhtpNpkrxKi4bj&#10;Qos9fbZU/e7/rIJ6k/wcsa4X5mNpZFqWh2369a/U9Hl8fwMRaAyP8L39rRWkK7h9iT9A5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9T/MUAAADbAAAADwAAAAAAAAAA&#10;AAAAAAChAgAAZHJzL2Rvd25yZXYueG1sUEsFBgAAAAAEAAQA+QAAAJMDAAAAAA==&#10;" strokecolor="#438086 [3205]" strokeweight=".25pt"/>
              <w10:anchorlock/>
            </v:group>
          </w:pict>
        </mc:Fallback>
      </mc:AlternateContent>
    </w:r>
  </w:p>
  <w:p w:rsidR="0013714D" w:rsidRDefault="0013714D">
    <w:pPr>
      <w:pStyle w:val="NoSpacing"/>
      <w:rPr>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33</w:t>
    </w:r>
    <w:r>
      <w:rPr>
        <w:noProof/>
      </w:rPr>
      <w:fldChar w:fldCharType="end"/>
    </w:r>
    <w:r>
      <w:t xml:space="preserve"> </w:t>
    </w:r>
    <w:r>
      <w:rPr>
        <w:color w:val="A04DA3" w:themeColor="accent3"/>
      </w:rPr>
      <w:sym w:font="Wingdings 2" w:char="F097"/>
    </w:r>
    <w:r>
      <w:t xml:space="preserve"> </w:t>
    </w:r>
  </w:p>
  <w:p w:rsidR="0013714D" w:rsidRDefault="0013714D">
    <w:pPr>
      <w:jc w:val="right"/>
    </w:pPr>
    <w:proofErr w:type="spellStart"/>
    <w:r>
      <w:t>Zenon</w:t>
    </w:r>
    <w:proofErr w:type="spellEnd"/>
    <w:r>
      <w:t xml:space="preserve"> Marsh</w:t>
    </w:r>
    <w:r>
      <w:rPr>
        <w:noProof/>
        <w:lang w:val="en-CA" w:eastAsia="en-CA"/>
      </w:rPr>
      <mc:AlternateContent>
        <mc:Choice Requires="wpg">
          <w:drawing>
            <wp:inline distT="0" distB="0" distL="0" distR="0" wp14:anchorId="58022340" wp14:editId="650F33B3">
              <wp:extent cx="2327910" cy="45085"/>
              <wp:effectExtent l="9525" t="9525" r="15240" b="12065"/>
              <wp:docPr id="6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8CDC36"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v9G3DP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QHcQAAADbAAAADwAAAGRycy9kb3ducmV2LnhtbESPX2vCMBTF34V9h3AHe5GZdohIbSpj&#10;Q5CBE7v6fmmubVlzU5po2336ZTDw8XD+/DjpdjStuFHvGssK4kUEgri0uuFKQfG1e16DcB5ZY2uZ&#10;FEzkYJs9zFJMtB34RLfcVyKMsEtQQe19l0jpypoMuoXtiIN3sb1BH2RfSd3jEMZNK1+iaCUNNhwI&#10;NXb0VlP5nV9N4M6P14/hZypoeqf4c3mIzue4UOrpcXzdgPA0+nv4v73XClYx/H0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8NAd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4TcQAAADbAAAADwAAAGRycy9kb3ducmV2LnhtbESPwWrDMBBE74X8g9hCbo1cH9zgRAlt&#10;qCHQXurkkONirW0Ra2Us1Xb79VUg0OMwM2+Y7X62nRhp8MaxgudVAoK4ctpwo+B8Kp7WIHxA1tg5&#10;JgU/5GG/WzxsMddu4i8ay9CICGGfo4I2hD6X0lctWfQr1xNHr3aDxRDl0Eg94BThtpNpkmTSouG4&#10;0GJPh5aqa/ltFdQfyeWMdf1i3tZGpkVx+kzff5VaPs6vGxCB5vAfvrePWkGWwu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EXhN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34</w:t>
    </w:r>
    <w:r>
      <w:rPr>
        <w:noProof/>
      </w:rPr>
      <w:fldChar w:fldCharType="end"/>
    </w:r>
    <w:r>
      <w:t xml:space="preserve"> </w:t>
    </w:r>
    <w:r>
      <w:rPr>
        <w:color w:val="A04DA3" w:themeColor="accent3"/>
      </w:rPr>
      <w:sym w:font="Wingdings 2" w:char="F097"/>
    </w:r>
    <w:r>
      <w:t xml:space="preserve"> </w:t>
    </w:r>
  </w:p>
  <w:p w:rsidR="0013714D" w:rsidRDefault="0013714D">
    <w:pPr>
      <w:jc w:val="right"/>
    </w:pPr>
    <w:r>
      <w:t>Mohammad Aslam</w:t>
    </w:r>
    <w:r>
      <w:rPr>
        <w:noProof/>
        <w:lang w:val="en-CA" w:eastAsia="en-CA"/>
      </w:rPr>
      <mc:AlternateContent>
        <mc:Choice Requires="wpg">
          <w:drawing>
            <wp:inline distT="0" distB="0" distL="0" distR="0" wp14:anchorId="1D7A1A38" wp14:editId="704CA863">
              <wp:extent cx="2327910" cy="45085"/>
              <wp:effectExtent l="9525" t="9525" r="15240" b="12065"/>
              <wp:docPr id="6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56C070"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GZ11H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dzhcQAAADbAAAADwAAAGRycy9kb3ducmV2LnhtbESPX2vCMBTF3wW/Q7iCL2OmHSLSNRVx&#10;DIawDWt9vzR3bVlzU5po2336ZTDw8XD+/DjpbjStuFHvGssK4lUEgri0uuFKQXF+fdyCcB5ZY2uZ&#10;FEzkYJfNZykm2g58olvuKxFG2CWooPa+S6R0ZU0G3cp2xMH7sr1BH2RfSd3jEMZNK5+iaCMNNhwI&#10;NXZ0qKn8zq8mcB8+r8fhZypoeqH4Y/0eXS5xodRyMe6fQXga/T38337TCjZr+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3OF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gOcQAAADbAAAADwAAAGRycy9kb3ducmV2LnhtbESPQWvCQBSE74L/YXmF3nTTQFVSV1Fp&#10;oGAvRg89PrIvyWL2bciumvbXuwXB4zAz3zDL9WBbcaXeG8cK3qYJCOLSacO1gtMxnyxA+ICssXVM&#10;Cn7Jw3o1Hi0x0+7GB7oWoRYRwj5DBU0IXSalLxuy6KeuI45e5XqLIcq+lrrHW4TbVqZJMpMWDceF&#10;BjvaNVSei4tVUO2TnxNW1dxsF0ameX78Tj//lHp9GTYfIAIN4Rl+tL+0gtk7/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A5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36</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47E4DA32" wp14:editId="3193904C">
              <wp:extent cx="2327910" cy="45085"/>
              <wp:effectExtent l="9525" t="9525" r="15240" b="12065"/>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1"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2"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00A1A7"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yO9A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P/AMMAAADbAAAADwAAAGRycy9kb3ducmV2LnhtbESPX2vCMBTF3wf7DuEKvgxNO2VINcrY&#10;GIigoqvvl+baFpub0kTb+umNMNjj4fz5cRarzlTiRo0rLSuIxxEI4szqknMF6e/PaAbCeWSNlWVS&#10;0JOD1fL1ZYGJti0f6Hb0uQgj7BJUUHhfJ1K6rCCDbmxr4uCdbWPQB9nkUjfYhnFTyfco+pAGSw6E&#10;Amv6Kii7HK8mcN/2101771PqvyneTbfR6RSnSg0H3ecchKfO/4f/2mutYBLD80v4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D/wD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XUMQAAADbAAAADwAAAGRycy9kb3ducmV2LnhtbESPQWvCQBSE70L/w/IKvenGFFSiq9jS&#10;QEEvRg8eH9mXZDH7NmS3mvrrXaHQ4zAz3zCrzWBbcaXeG8cKppMEBHHptOFawemYjxcgfEDW2Dom&#10;Bb/kYbN+Ga0w0+7GB7oWoRYRwj5DBU0IXSalLxuy6CeuI45e5XqLIcq+lrrHW4TbVqZJMpMWDceF&#10;Bjv6bKi8FD9WQbVLziesqrn5WBiZ5vlxn37dlXp7HbZLEIGG8B/+a39rBe8p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oldQ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3</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27911870" wp14:editId="046338F6">
              <wp:extent cx="2327910" cy="45085"/>
              <wp:effectExtent l="9525" t="9525" r="15240" b="12065"/>
              <wp:docPr id="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2C183D"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m9gIAAOA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P6u/Kb2&#10;AgAA4A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lsIAAADaAAAADwAAAGRycy9kb3ducmV2LnhtbESPX2vCMBTF3wW/Q7iCLzLTisioRhnK&#10;YAg65ur7pbm2Zc1NaaJt/fRGGPh4OH9+nNWmM5W4UeNKywriaQSCOLO65FxB+vv59g7CeWSNlWVS&#10;0JODzXo4WGGibcs/dDv5XIQRdgkqKLyvEyldVpBBN7U1cfAutjHog2xyqRtsw7ip5CyKFtJgyYFQ&#10;YE3bgrK/09UE7uT7um/vfUr9juLj/BCdz3Gq1HjUfSxBeOr8K/zf/tIKZvC8Em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Els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7TOcMAAADaAAAADwAAAGRycy9kb3ducmV2LnhtbESPQWvCQBSE7wX/w/IEb3XTC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e0znDAAAA2gAAAA8AAAAAAAAAAAAA&#10;AAAAoQIAAGRycy9kb3ducmV2LnhtbFBLBQYAAAAABAAEAPkAAACRAwAAAAA=&#10;" strokecolor="#438086 [3205]" strokeweight=".25pt"/>
              <w10:anchorlock/>
            </v:group>
          </w:pict>
        </mc:Fallback>
      </mc:AlternateContent>
    </w:r>
  </w:p>
  <w:p w:rsidR="0013714D" w:rsidRDefault="0013714D">
    <w:pPr>
      <w:pStyle w:val="NoSpacing"/>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9</w:t>
    </w:r>
    <w:r>
      <w:rPr>
        <w:noProof/>
      </w:rPr>
      <w:fldChar w:fldCharType="end"/>
    </w:r>
    <w:r>
      <w:t xml:space="preserve"> </w:t>
    </w:r>
    <w:r>
      <w:rPr>
        <w:color w:val="A04DA3" w:themeColor="accent3"/>
      </w:rPr>
      <w:sym w:font="Wingdings 2" w:char="F097"/>
    </w:r>
    <w:r>
      <w:t xml:space="preserve"> </w:t>
    </w:r>
  </w:p>
  <w:p w:rsidR="0013714D" w:rsidRDefault="0013714D">
    <w:pPr>
      <w:jc w:val="right"/>
    </w:pPr>
    <w:proofErr w:type="spellStart"/>
    <w:r>
      <w:t>Zenon</w:t>
    </w:r>
    <w:proofErr w:type="spellEnd"/>
    <w:r>
      <w:t xml:space="preserve"> Marsh</w:t>
    </w:r>
    <w:r>
      <w:rPr>
        <w:noProof/>
        <w:lang w:val="en-CA" w:eastAsia="en-CA"/>
      </w:rPr>
      <mc:AlternateContent>
        <mc:Choice Requires="wpg">
          <w:drawing>
            <wp:inline distT="0" distB="0" distL="0" distR="0" wp14:anchorId="6D8CF8A6" wp14:editId="542BFCDA">
              <wp:extent cx="2327910" cy="45085"/>
              <wp:effectExtent l="9525" t="9525" r="15240" b="12065"/>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25"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6"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1ED5F1"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v3sQAAADbAAAADwAAAGRycy9kb3ducmV2LnhtbESPX2vCMBTF3wW/Q7jCXmRNK3NI1yji&#10;GIzBlGl9vzR3bVlzU5po2336ZSD4eDh/fpxsM5hGXKlztWUFSRSDIC6srrlUkJ/eHlcgnEfW2Fgm&#10;BSM52KynkwxTbXv+ouvRlyKMsEtRQeV9m0rpiooMusi2xMH7tp1BH2RXSt1hH8ZNIxdx/CwN1hwI&#10;Fba0q6j4OV5M4M4Pl4/+d8xpfKVk//QZn89JrtTDbNi+gPA0+Hv41n7XChZL+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W/e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DHjsQAAADbAAAADwAAAGRycy9kb3ducmV2LnhtbESPwWrDMBBE74X8g9hCbo1cH9zgRAlt&#10;qCHQXurkkONirW0Ra2Us1Xb79VUg0OMwM2+Y7X62nRhp8MaxgudVAoK4ctpwo+B8Kp7WIHxA1tg5&#10;JgU/5GG/WzxsMddu4i8ay9CICGGfo4I2hD6X0lctWfQr1xNHr3aDxRDl0Eg94BThtpNpkmTSouG4&#10;0GJPh5aqa/ltFdQfyeWMdf1i3tZGpkVx+kzff5VaPs6vGxCB5vAfvrePWkGawe1L/AF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MeO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10</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36901D79" wp14:editId="51C78279">
              <wp:extent cx="2327910" cy="45085"/>
              <wp:effectExtent l="9525" t="9525" r="15240" b="12065"/>
              <wp:docPr id="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E9C0C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6t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OPKIoDXkCK8lEZLTNnkCe25Uc9/cKRchDG8l+6aBO/+l3c5zt5k8tp9kCv7o3kgk&#10;55ip2rqAsMkRc3AacsCPhjBYjMbRbBFCqhjY4kkwn7gcsQISaU/NpsHUI2AMwRj3xm13fDydgtWe&#10;nYXW5tPE3YpIO2RWHSA3/cSo/jNG7wvacEyUtmz1jI57Rq+BAdxDIkRlr4d9a+EoZUfRUUqEXBdU&#10;5Bx3P5waoM/FcXbETjTk43WKiZKg8zCYB/YPme8Yn09iqMdz7gbiZxHgtc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T9+RfuRrcgzIdPk3bT/rG+Ek66p9Np/6hq9jvpW&#10;1Uv572h/DGJBSZ8Jc9Dsf+nn/1b6+AjAS4oV07369ql+PsdSefptsvoJ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thSOrf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3kcMAAADbAAAADwAAAGRycy9kb3ducmV2LnhtbESPX2vCMBTF34V9h3AHvoimdTJGNcqY&#10;CCI4mavvl+baFpub0kTb7tObgeDj4fz5cRarzlTiRo0rLSuIJxEI4szqknMF6e9m/AHCeWSNlWVS&#10;0JOD1fJlsMBE25Z/6Hb0uQgj7BJUUHhfJ1K6rCCDbmJr4uCdbWPQB9nkUjfYhnFTyWkUvUuDJQdC&#10;gTV9FZRdjlcTuKPDddf+9Sn1a4q/Z/vodIpTpYav3ecchKfOP8OP9lYrmL3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bt5H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ZwsUAAADbAAAADwAAAGRycy9kb3ducmV2LnhtbESPzWrDMBCE74G8g9hCb4lcE5rgWA5J&#10;qSHQXvJzyHGx1raItTKWmjh9+qpQ6HGYmW+YfDPaTtxo8Maxgpd5AoK4ctpwo+B8KmcrED4ga+wc&#10;k4IHedgU00mOmXZ3PtDtGBoRIewzVNCG0GdS+qoli37ueuLo1W6wGKIcGqkHvEe47WSaJK/SouG4&#10;0GJPby1V1+OXVVB/JJcz1vXS7FZGpmV5+kzfv5V6fhq3axCBxvAf/mvvtYLFAn6/xB8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EZwsUAAADbAAAADwAAAAAAAAAA&#10;AAAAAAChAgAAZHJzL2Rvd25yZXYueG1sUEsFBgAAAAAEAAQA+QAAAJMDAAAAAA==&#10;" strokecolor="#438086 [3205]" strokeweight=".25pt"/>
              <w10:anchorlock/>
            </v:group>
          </w:pict>
        </mc:Fallback>
      </mc:AlternateContent>
    </w:r>
  </w:p>
  <w:p w:rsidR="0013714D" w:rsidRDefault="0013714D">
    <w:pPr>
      <w:pStyle w:val="NoSpacing"/>
      <w:rPr>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11</w:t>
    </w:r>
    <w:r>
      <w:rPr>
        <w:noProof/>
      </w:rPr>
      <w:fldChar w:fldCharType="end"/>
    </w:r>
    <w:r>
      <w:t xml:space="preserve"> </w:t>
    </w:r>
    <w:r>
      <w:rPr>
        <w:color w:val="A04DA3" w:themeColor="accent3"/>
      </w:rPr>
      <w:sym w:font="Wingdings 2" w:char="F097"/>
    </w:r>
    <w:r>
      <w:t xml:space="preserve"> </w:t>
    </w:r>
  </w:p>
  <w:p w:rsidR="0013714D" w:rsidRDefault="0013714D">
    <w:pPr>
      <w:jc w:val="right"/>
    </w:pPr>
    <w:r>
      <w:t>Mohammad Aslam</w:t>
    </w:r>
    <w:r>
      <w:rPr>
        <w:noProof/>
        <w:lang w:val="en-CA" w:eastAsia="en-CA"/>
      </w:rPr>
      <mc:AlternateContent>
        <mc:Choice Requires="wpg">
          <w:drawing>
            <wp:inline distT="0" distB="0" distL="0" distR="0" wp14:anchorId="6DE53BCA" wp14:editId="0E339A70">
              <wp:extent cx="2327910" cy="45085"/>
              <wp:effectExtent l="9525" t="9525" r="15240" b="12065"/>
              <wp:docPr id="3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4"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C5BCE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zT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HNybNP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RcmMMAAADbAAAADwAAAGRycy9kb3ducmV2LnhtbESPX2vCMBTF34V9h3AHvoimdTJGNcqY&#10;CCI4mavvl+baFpub0kTb7tObgeDj4fz5cRarzlTiRo0rLSuIJxEI4szqknMF6e9m/AHCeWSNlWVS&#10;0JOD1fJlsMBE25Z/6Hb0uQgj7BJUUHhfJ1K6rCCDbmJr4uCdbWPQB9nkUjfYhnFTyWkUvUuDJQdC&#10;gTV9FZRdjlcTuKPDddf+9Sn1a4q/Z/vodIpTpYav3ecchKfOP8OP9lYreJvB/5fw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0XJjDAAAA2wAAAA8AAAAAAAAAAAAA&#10;AAAAoQIAAGRycy9kb3ducmV2LnhtbFBLBQYAAAAABAAEAPkAAACRAw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PJMQAAADbAAAADwAAAGRycy9kb3ducmV2LnhtbESPT2vCQBTE74LfYXlCb7oxRSupq9hi&#10;QKgX/xx6fGRfkqXZtyG7atpP3xUEj8PM/IZZrnvbiCt13jhWMJ0kIIgLpw1XCs6nfLwA4QOyxsYx&#10;KfglD+vVcLDETLsbH+h6DJWIEPYZKqhDaDMpfVGTRT9xLXH0StdZDFF2ldQd3iLcNjJNkrm0aDgu&#10;1NjSZ03Fz/FiFZRfyfcZy/LNfCyMTPP8tE+3f0q9jPrNO4hAfXiGH+2dVvA6g/uX+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88k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12</w:t>
    </w:r>
    <w:r>
      <w:rPr>
        <w:noProof/>
      </w:rPr>
      <w:fldChar w:fldCharType="end"/>
    </w:r>
    <w:r>
      <w:t xml:space="preserve"> </w:t>
    </w:r>
    <w:r>
      <w:rPr>
        <w:color w:val="A04DA3" w:themeColor="accent3"/>
      </w:rPr>
      <w:sym w:font="Wingdings 2" w:char="F097"/>
    </w:r>
    <w:r>
      <w:t xml:space="preserve"> </w:t>
    </w:r>
  </w:p>
  <w:p w:rsidR="0013714D" w:rsidRDefault="0013714D">
    <w:pPr>
      <w:jc w:val="right"/>
    </w:pPr>
    <w:proofErr w:type="spellStart"/>
    <w:r>
      <w:t>Zenon</w:t>
    </w:r>
    <w:proofErr w:type="spellEnd"/>
    <w:r>
      <w:t xml:space="preserve"> Marsh/Josh Gravel/Mohammad Aslam</w:t>
    </w:r>
    <w:r>
      <w:rPr>
        <w:noProof/>
        <w:lang w:val="en-CA" w:eastAsia="en-CA"/>
      </w:rPr>
      <mc:AlternateContent>
        <mc:Choice Requires="wpg">
          <w:drawing>
            <wp:inline distT="0" distB="0" distL="0" distR="0" wp14:anchorId="6CB87D72" wp14:editId="7CB1788B">
              <wp:extent cx="2327910" cy="45085"/>
              <wp:effectExtent l="9525" t="9525" r="15240" b="12065"/>
              <wp:docPr id="3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7"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A06F40"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AUPDX8&#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C78QAAADbAAAADwAAAGRycy9kb3ducmV2LnhtbESPX2vCMBTF3wW/Q7iCLzLTbkNHZ5Sx&#10;IYzBFLv6fmmubbG5KU207T79MhB8PJw/P85q05taXKl1lWUF8TwCQZxbXXGhIPvZPryAcB5ZY22Z&#10;FAzkYLMej1aYaNvxga6pL0QYYZeggtL7JpHS5SUZdHPbEAfvZFuDPsi2kLrFLoybWj5G0UIarDgQ&#10;SmzovaT8nF5M4M72l6/ud8ho+KB49/wdHY9xptR00r+9gvDU+3v41v7UCp6W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sLv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gusAAAADbAAAADwAAAGRycy9kb3ducmV2LnhtbERPy4rCMBTdC/MP4Q6403Q6oFKN4sgU&#10;BnTjY+Hy0ty2weamNFHrfL1ZCC4P571Y9bYRN+q8cazga5yAIC6cNlwpOB3z0QyED8gaG8ek4EEe&#10;VsuPwQIz7e68p9shVCKGsM9QQR1Cm0npi5os+rFriSNXus5iiLCrpO7wHsNtI9MkmUiLhmNDjS1t&#10;aiouh6tVUG6T8wnLcmp+ZkameX7cpb//Sg0/+/UcRKA+vMUv959W8B3Hxi/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KYLrAAAAA2wAAAA8AAAAAAAAAAAAAAAAA&#10;oQIAAGRycy9kb3ducmV2LnhtbFBLBQYAAAAABAAEAPkAAACOAwAAAAA=&#10;" strokecolor="#438086 [3205]" strokeweight=".25pt"/>
              <w10:anchorlock/>
            </v:group>
          </w:pict>
        </mc:Fallback>
      </mc:AlternateContent>
    </w:r>
  </w:p>
  <w:p w:rsidR="0013714D" w:rsidRDefault="0013714D">
    <w:pPr>
      <w:pStyle w:val="NoSpacing"/>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13</w:t>
    </w:r>
    <w:r>
      <w:rPr>
        <w:noProof/>
      </w:rPr>
      <w:fldChar w:fldCharType="end"/>
    </w:r>
    <w:r>
      <w:t xml:space="preserve"> </w:t>
    </w:r>
    <w:r>
      <w:rPr>
        <w:color w:val="A04DA3" w:themeColor="accent3"/>
      </w:rPr>
      <w:sym w:font="Wingdings 2" w:char="F097"/>
    </w:r>
    <w:r>
      <w:t xml:space="preserve"> </w:t>
    </w:r>
  </w:p>
  <w:p w:rsidR="0013714D" w:rsidRDefault="0013714D">
    <w:pPr>
      <w:jc w:val="right"/>
    </w:pPr>
    <w:proofErr w:type="spellStart"/>
    <w:r>
      <w:t>Zenon</w:t>
    </w:r>
    <w:proofErr w:type="spellEnd"/>
    <w:r>
      <w:t xml:space="preserve"> Marsh</w:t>
    </w:r>
    <w:r>
      <w:rPr>
        <w:noProof/>
        <w:lang w:val="en-CA" w:eastAsia="en-CA"/>
      </w:rPr>
      <mc:AlternateContent>
        <mc:Choice Requires="wpg">
          <w:drawing>
            <wp:inline distT="0" distB="0" distL="0" distR="0" wp14:anchorId="3F6A6FB2" wp14:editId="714BDB99">
              <wp:extent cx="2327910" cy="45085"/>
              <wp:effectExtent l="9525" t="9525" r="15240" b="12065"/>
              <wp:docPr id="3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0"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1"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D4FE49"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p5sEAAADbAAAADwAAAGRycy9kb3ducmV2LnhtbERPTWvCQBC9F/oflil4KbpJESnRVUpL&#10;oQitaON9yI5JMDsbsqtJ+us7B8Hj432vNoNr1JW6UHs2kM4SUMSFtzWXBvLfz+krqBCRLTaeycBI&#10;ATbrx4cVZtb3vKfrIZZKQjhkaKCKsc20DkVFDsPMt8TCnXznMArsSm077CXcNfolSRbaYc3SUGFL&#10;7xUV58PFSe/z7rLt/8acxg9Kf+bfyfGY5sZMnoa3JahIQ7yLb+4va2Au6+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CSnmwQAAANsAAAAPAAAAAAAAAAAAAAAA&#10;AKECAABkcnMvZG93bnJldi54bWxQSwUGAAAAAAQABAD5AAAAjw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a6WsUAAADbAAAADwAAAGRycy9kb3ducmV2LnhtbESPzWrDMBCE74G8g9hAbokcE5rgWg5t&#10;qSHQXvJz6HGx1raotTKWmjh9+qoQyHGYmW+YfDfaTlxo8MaxgtUyAUFcOW24UXA+lYstCB+QNXaO&#10;ScGNPOyK6STHTLsrH+hyDI2IEPYZKmhD6DMpfdWSRb90PXH0ajdYDFEOjdQDXiPcdjJNkidp0XBc&#10;aLGnt5aq7+OPVVB/JF9nrOuNed0amZbl6TN9/1VqPhtfnkEEGsMjfG/vtYL1Cv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a6WsUAAADbAAAADwAAAAAAAAAA&#10;AAAAAAChAgAAZHJzL2Rvd25yZXYueG1sUEsFBgAAAAAEAAQA+QAAAJMDAAAAAA==&#10;" strokecolor="#438086 [3205]" strokeweight=".25pt"/>
              <w10:anchorlock/>
            </v:group>
          </w:pict>
        </mc:Fallback>
      </mc:AlternateContent>
    </w:r>
  </w:p>
  <w:p w:rsidR="0013714D" w:rsidRDefault="0013714D">
    <w:pPr>
      <w:pStyle w:val="NoSpacing"/>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14</w:t>
    </w:r>
    <w:r>
      <w:rPr>
        <w:noProof/>
      </w:rPr>
      <w:fldChar w:fldCharType="end"/>
    </w:r>
    <w:r>
      <w:t xml:space="preserve"> </w:t>
    </w:r>
    <w:r>
      <w:rPr>
        <w:color w:val="A04DA3" w:themeColor="accent3"/>
      </w:rPr>
      <w:sym w:font="Wingdings 2" w:char="F097"/>
    </w:r>
    <w:r>
      <w:t xml:space="preserve"> </w:t>
    </w:r>
  </w:p>
  <w:p w:rsidR="0013714D" w:rsidRDefault="0013714D">
    <w:pPr>
      <w:jc w:val="right"/>
    </w:pPr>
    <w:r>
      <w:t>Josh Gravel</w:t>
    </w:r>
    <w:r>
      <w:rPr>
        <w:noProof/>
        <w:lang w:val="en-CA" w:eastAsia="en-CA"/>
      </w:rPr>
      <mc:AlternateContent>
        <mc:Choice Requires="wpg">
          <w:drawing>
            <wp:inline distT="0" distB="0" distL="0" distR="0" wp14:anchorId="063477EB" wp14:editId="25E92540">
              <wp:extent cx="2327910" cy="45085"/>
              <wp:effectExtent l="9525" t="9525" r="15240" b="12065"/>
              <wp:docPr id="4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6"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7"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F61F93"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88C9QIAAOM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qvPPAvUC&#10;AADj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UCcQAAADbAAAADwAAAGRycy9kb3ducmV2LnhtbESPX2vCMBTF3wW/Q7iCL2OmHSLSNRVx&#10;DIawDWt9vzR3bVlzU5po2336ZTDw8XD+/DjpbjStuFHvGssK4lUEgri0uuFKQXF+fdyCcB5ZY2uZ&#10;FEzkYJfNZykm2g58olvuKxFG2CWooPa+S6R0ZU0G3cp2xMH7sr1BH2RfSd3jEMZNK5+iaCMNNhwI&#10;NXZ0qKn8zq8mcB8+r8fhZypoeqH4Y/0eXS5xodRyMe6fQXga/T38337TCtYb+Ps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rBQJ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HtcQAAADbAAAADwAAAGRycy9kb3ducmV2LnhtbESPQWvCQBSE74L/YXmF3nTTUKqkrqLS&#10;QEEvRg89PrIvyWL2bciumvbXuwXB4zAz3zCL1WBbcaXeG8cK3qYJCOLSacO1gtMxn8xB+ICssXVM&#10;Cn7Jw2o5Hi0w0+7GB7oWoRYRwj5DBU0IXSalLxuy6KeuI45e5XqLIcq+lrrHW4TbVqZJ8iEtGo4L&#10;DXa0bag8FxeroNolPyesqpnZzI1M8/y4T7/+lHp9GdafIAIN4Rl+tL+1gvcZ/H+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04e1xAAAANsAAAAPAAAAAAAAAAAA&#10;AAAAAKECAABkcnMvZG93bnJldi54bWxQSwUGAAAAAAQABAD5AAAAkgMAAAAA&#10;" strokecolor="#438086 [3205]" strokeweight=".25pt"/>
              <w10:anchorlock/>
            </v:group>
          </w:pict>
        </mc:Fallback>
      </mc:AlternateContent>
    </w:r>
  </w:p>
  <w:p w:rsidR="0013714D" w:rsidRDefault="0013714D">
    <w:pPr>
      <w:pStyle w:val="NoSpacing"/>
      <w:rPr>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14D" w:rsidRDefault="0013714D">
    <w:pPr>
      <w:jc w:val="right"/>
    </w:pPr>
    <w:r>
      <w:fldChar w:fldCharType="begin"/>
    </w:r>
    <w:r>
      <w:instrText xml:space="preserve"> PAGE   \* MERGEFORMAT </w:instrText>
    </w:r>
    <w:r>
      <w:fldChar w:fldCharType="separate"/>
    </w:r>
    <w:r w:rsidR="003460DE">
      <w:rPr>
        <w:noProof/>
      </w:rPr>
      <w:t>15</w:t>
    </w:r>
    <w:r>
      <w:rPr>
        <w:noProof/>
      </w:rPr>
      <w:fldChar w:fldCharType="end"/>
    </w:r>
    <w:r>
      <w:t xml:space="preserve"> </w:t>
    </w:r>
    <w:r>
      <w:rPr>
        <w:color w:val="A04DA3" w:themeColor="accent3"/>
      </w:rPr>
      <w:sym w:font="Wingdings 2" w:char="F097"/>
    </w:r>
    <w:r>
      <w:t xml:space="preserve"> </w:t>
    </w:r>
  </w:p>
  <w:p w:rsidR="0013714D" w:rsidRDefault="0013714D">
    <w:pPr>
      <w:jc w:val="right"/>
    </w:pPr>
    <w:proofErr w:type="spellStart"/>
    <w:r>
      <w:t>Zenon</w:t>
    </w:r>
    <w:proofErr w:type="spellEnd"/>
    <w:r>
      <w:t xml:space="preserve"> Marsh</w:t>
    </w:r>
    <w:r>
      <w:rPr>
        <w:noProof/>
        <w:lang w:val="en-CA" w:eastAsia="en-CA"/>
      </w:rPr>
      <mc:AlternateContent>
        <mc:Choice Requires="wpg">
          <w:drawing>
            <wp:inline distT="0" distB="0" distL="0" distR="0" wp14:anchorId="7C46C889" wp14:editId="42882A21">
              <wp:extent cx="2327910" cy="45085"/>
              <wp:effectExtent l="9525" t="9525" r="15240" b="12065"/>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49"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50"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39F754"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Ae8QAAADbAAAADwAAAGRycy9kb3ducmV2LnhtbESPX2vCMBTF3wW/Q7jCXsaadojMrlHE&#10;MRgDlWl9vzR3bVlzU5po2336RRj4eDh/fpxsPZhGXKlztWUFSRSDIC6srrlUkJ/en15AOI+ssbFM&#10;CkZysF5NJxmm2vb8RdejL0UYYZeigsr7NpXSFRUZdJFtiYP3bTuDPsiulLrDPoybRj7H8UIarDkQ&#10;KmxpW1Hxc7yYwH08XD773zGn8Y2S/XwXn89JrtTDbNi8gvA0+Hv4v/2hFcyXcPs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4B7xAAAANsAAAAPAAAAAAAAAAAA&#10;AAAAAKECAABkcnMvZG93bnJldi54bWxQSwUGAAAAAAQABAD5AAAAkgM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HMAAAADbAAAADwAAAGRycy9kb3ducmV2LnhtbERPy4rCMBTdC/MP4Q6403QKo1KN4sgU&#10;BnTjY+Hy0ty2weamNFHrfL1ZCC4P571Y9bYRN+q8cazga5yAIC6cNlwpOB3z0QyED8gaG8ek4EEe&#10;VsuPwQIz7e68p9shVCKGsM9QQR1Cm0npi5os+rFriSNXus5iiLCrpO7wHsNtI9MkmUiLhmNDjS1t&#10;aiouh6tVUG6T8wnLcmp+ZkameX7cpb//Sg0/+/UcRKA+vMUv959W8B3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jiRzAAAAA2wAAAA8AAAAAAAAAAAAAAAAA&#10;oQIAAGRycy9kb3ducmV2LnhtbFBLBQYAAAAABAAEAPkAAACOAwAAAAA=&#10;" strokecolor="#438086 [3205]" strokeweight=".25pt"/>
              <w10:anchorlock/>
            </v:group>
          </w:pict>
        </mc:Fallback>
      </mc:AlternateContent>
    </w:r>
  </w:p>
  <w:p w:rsidR="0013714D" w:rsidRDefault="0013714D">
    <w:pPr>
      <w:pStyle w:val="NoSpacing"/>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C1F" w:rsidRDefault="00B33C1F">
      <w:r>
        <w:separator/>
      </w:r>
    </w:p>
    <w:p w:rsidR="00B33C1F" w:rsidRDefault="00B33C1F"/>
    <w:p w:rsidR="00B33C1F" w:rsidRDefault="00B33C1F"/>
    <w:p w:rsidR="00B33C1F" w:rsidRDefault="00B33C1F"/>
    <w:p w:rsidR="00B33C1F" w:rsidRDefault="00B33C1F"/>
  </w:footnote>
  <w:footnote w:type="continuationSeparator" w:id="0">
    <w:p w:rsidR="00B33C1F" w:rsidRDefault="00B33C1F">
      <w:r>
        <w:continuationSeparator/>
      </w:r>
    </w:p>
    <w:p w:rsidR="00B33C1F" w:rsidRDefault="00B33C1F"/>
    <w:p w:rsidR="00B33C1F" w:rsidRDefault="00B33C1F"/>
    <w:p w:rsidR="00B33C1F" w:rsidRDefault="00B33C1F"/>
    <w:p w:rsidR="00B33C1F" w:rsidRDefault="00B33C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771145"/>
      <w:dataBinding w:prefixMappings="xmlns:ns0='http://schemas.openxmlformats.org/package/2006/metadata/core-properties' xmlns:ns1='http://purl.org/dc/elements/1.1/'" w:xpath="/ns0:coreProperties[1]/ns1:creator[1]" w:storeItemID="{6C3C8BC8-F283-45AE-878A-BAB7291924A1}"/>
      <w:text/>
    </w:sdtPr>
    <w:sdtContent>
      <w:p w:rsidR="0013714D" w:rsidRDefault="0013714D" w:rsidP="001F46FD">
        <w:pPr>
          <w:pStyle w:val="Header"/>
          <w:pBdr>
            <w:bottom w:val="single" w:sz="4" w:space="0" w:color="auto"/>
          </w:pBdr>
          <w:jc w:val="right"/>
        </w:pPr>
        <w:r>
          <w:rPr>
            <w:lang w:val="en-CA"/>
          </w:rPr>
          <w:t>Revivify</w:t>
        </w:r>
      </w:p>
    </w:sdtContent>
  </w:sdt>
  <w:p w:rsidR="0013714D" w:rsidRDefault="001371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986213"/>
      <w:dataBinding w:prefixMappings="xmlns:ns0='http://schemas.openxmlformats.org/package/2006/metadata/core-properties' xmlns:ns1='http://purl.org/dc/elements/1.1/'" w:xpath="/ns0:coreProperties[1]/ns1:creator[1]" w:storeItemID="{6C3C8BC8-F283-45AE-878A-BAB7291924A1}"/>
      <w:text/>
    </w:sdtPr>
    <w:sdtContent>
      <w:p w:rsidR="0013714D" w:rsidRDefault="0013714D">
        <w:pPr>
          <w:pStyle w:val="Header"/>
          <w:pBdr>
            <w:bottom w:val="single" w:sz="4" w:space="0" w:color="auto"/>
          </w:pBdr>
          <w:jc w:val="right"/>
        </w:pPr>
        <w:r>
          <w:t>Revivify</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2510656"/>
      <w:dataBinding w:prefixMappings="xmlns:ns0='http://schemas.openxmlformats.org/package/2006/metadata/core-properties' xmlns:ns1='http://purl.org/dc/elements/1.1/'" w:xpath="/ns0:coreProperties[1]/ns1:creator[1]" w:storeItemID="{6C3C8BC8-F283-45AE-878A-BAB7291924A1}"/>
      <w:text/>
    </w:sdtPr>
    <w:sdtContent>
      <w:p w:rsidR="0013714D" w:rsidRDefault="0013714D">
        <w:pPr>
          <w:pStyle w:val="Header"/>
          <w:pBdr>
            <w:bottom w:val="single" w:sz="4" w:space="0" w:color="auto"/>
          </w:pBdr>
          <w:jc w:val="right"/>
        </w:pPr>
        <w:r>
          <w:t>Revivify</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025857"/>
      <w:dataBinding w:prefixMappings="xmlns:ns0='http://schemas.openxmlformats.org/package/2006/metadata/core-properties' xmlns:ns1='http://purl.org/dc/elements/1.1/'" w:xpath="/ns0:coreProperties[1]/ns1:creator[1]" w:storeItemID="{6C3C8BC8-F283-45AE-878A-BAB7291924A1}"/>
      <w:text/>
    </w:sdtPr>
    <w:sdtContent>
      <w:p w:rsidR="0013714D" w:rsidRDefault="0013714D">
        <w:pPr>
          <w:pStyle w:val="Header"/>
          <w:pBdr>
            <w:bottom w:val="single" w:sz="4" w:space="0" w:color="auto"/>
          </w:pBdr>
          <w:jc w:val="right"/>
        </w:pPr>
        <w:r>
          <w:t>Revivify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C5822"/>
    <w:multiLevelType w:val="hybridMultilevel"/>
    <w:tmpl w:val="CC44D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46C4F87"/>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A1D35"/>
    <w:multiLevelType w:val="hybridMultilevel"/>
    <w:tmpl w:val="3AE282BE"/>
    <w:lvl w:ilvl="0" w:tplc="4DF066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4">
    <w:nsid w:val="15E525A2"/>
    <w:multiLevelType w:val="hybridMultilevel"/>
    <w:tmpl w:val="13121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1650F"/>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76604"/>
    <w:multiLevelType w:val="hybridMultilevel"/>
    <w:tmpl w:val="928E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83A24"/>
    <w:multiLevelType w:val="hybridMultilevel"/>
    <w:tmpl w:val="11704A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15660C3"/>
    <w:multiLevelType w:val="hybridMultilevel"/>
    <w:tmpl w:val="C0AE87A0"/>
    <w:lvl w:ilvl="0" w:tplc="752EF57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1721FC0"/>
    <w:multiLevelType w:val="hybridMultilevel"/>
    <w:tmpl w:val="95AA3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2604212"/>
    <w:multiLevelType w:val="hybridMultilevel"/>
    <w:tmpl w:val="8326C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34945236"/>
    <w:multiLevelType w:val="hybridMultilevel"/>
    <w:tmpl w:val="398C1C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CAE3264"/>
    <w:multiLevelType w:val="hybridMultilevel"/>
    <w:tmpl w:val="D6285802"/>
    <w:lvl w:ilvl="0" w:tplc="69403BD6">
      <w:start w:val="8"/>
      <w:numFmt w:val="bullet"/>
      <w:lvlText w:val="-"/>
      <w:lvlJc w:val="left"/>
      <w:pPr>
        <w:ind w:left="3240" w:hanging="360"/>
      </w:pPr>
      <w:rPr>
        <w:rFonts w:ascii="Calibri" w:eastAsiaTheme="minorHAnsi" w:hAnsi="Calibri" w:cstheme="minorBidi"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3">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46B02175"/>
    <w:multiLevelType w:val="hybridMultilevel"/>
    <w:tmpl w:val="92FA2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B409F0"/>
    <w:multiLevelType w:val="hybridMultilevel"/>
    <w:tmpl w:val="FB0232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685049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4E2302"/>
    <w:multiLevelType w:val="hybridMultilevel"/>
    <w:tmpl w:val="91FE5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C61203"/>
    <w:multiLevelType w:val="hybridMultilevel"/>
    <w:tmpl w:val="0DD2AD1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62563743"/>
    <w:multiLevelType w:val="hybridMultilevel"/>
    <w:tmpl w:val="FA9A7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BC3479"/>
    <w:multiLevelType w:val="hybridMultilevel"/>
    <w:tmpl w:val="9A8E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A4687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06603B"/>
    <w:multiLevelType w:val="hybridMultilevel"/>
    <w:tmpl w:val="F17CA2DA"/>
    <w:lvl w:ilvl="0" w:tplc="EF2CEB2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748861DD"/>
    <w:multiLevelType w:val="hybridMultilevel"/>
    <w:tmpl w:val="61102C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54A6E8E"/>
    <w:multiLevelType w:val="hybridMultilevel"/>
    <w:tmpl w:val="00BC8F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78B211B0"/>
    <w:multiLevelType w:val="hybridMultilevel"/>
    <w:tmpl w:val="D4683AE2"/>
    <w:lvl w:ilvl="0" w:tplc="0409000F">
      <w:start w:val="1"/>
      <w:numFmt w:val="decimal"/>
      <w:lvlText w:val="%1."/>
      <w:lvlJc w:val="left"/>
      <w:pPr>
        <w:ind w:left="720" w:hanging="360"/>
      </w:pPr>
      <w:rPr>
        <w:rFonts w:hint="default"/>
      </w:rPr>
    </w:lvl>
    <w:lvl w:ilvl="1" w:tplc="3B627D5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3"/>
  </w:num>
  <w:num w:numId="4">
    <w:abstractNumId w:val="21"/>
  </w:num>
  <w:num w:numId="5">
    <w:abstractNumId w:val="1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4"/>
  </w:num>
  <w:num w:numId="9">
    <w:abstractNumId w:val="22"/>
  </w:num>
  <w:num w:numId="10">
    <w:abstractNumId w:val="7"/>
  </w:num>
  <w:num w:numId="11">
    <w:abstractNumId w:val="8"/>
  </w:num>
  <w:num w:numId="12">
    <w:abstractNumId w:val="15"/>
  </w:num>
  <w:num w:numId="13">
    <w:abstractNumId w:val="9"/>
  </w:num>
  <w:num w:numId="14">
    <w:abstractNumId w:val="18"/>
  </w:num>
  <w:num w:numId="15">
    <w:abstractNumId w:val="10"/>
  </w:num>
  <w:num w:numId="16">
    <w:abstractNumId w:val="5"/>
  </w:num>
  <w:num w:numId="17">
    <w:abstractNumId w:val="6"/>
  </w:num>
  <w:num w:numId="18">
    <w:abstractNumId w:val="20"/>
  </w:num>
  <w:num w:numId="19">
    <w:abstractNumId w:val="2"/>
  </w:num>
  <w:num w:numId="20">
    <w:abstractNumId w:val="1"/>
  </w:num>
  <w:num w:numId="21">
    <w:abstractNumId w:val="25"/>
  </w:num>
  <w:num w:numId="22">
    <w:abstractNumId w:val="16"/>
  </w:num>
  <w:num w:numId="23">
    <w:abstractNumId w:val="23"/>
  </w:num>
  <w:num w:numId="24">
    <w:abstractNumId w:val="12"/>
  </w:num>
  <w:num w:numId="25">
    <w:abstractNumId w:val="19"/>
  </w:num>
  <w:num w:numId="26">
    <w:abstractNumId w:val="4"/>
  </w:num>
  <w:num w:numId="27">
    <w:abstractNumId w:val="17"/>
  </w:num>
  <w:num w:numId="28">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removeDateAndTime/>
  <w:proofState w:spelling="clean" w:grammar="clean"/>
  <w:attachedTemplate r:id="rId1"/>
  <w:defaultTabStop w:val="720"/>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353"/>
    <w:rsid w:val="00003B77"/>
    <w:rsid w:val="00005EAF"/>
    <w:rsid w:val="000363FC"/>
    <w:rsid w:val="0004141D"/>
    <w:rsid w:val="00054055"/>
    <w:rsid w:val="00061C1D"/>
    <w:rsid w:val="0006403E"/>
    <w:rsid w:val="000805F2"/>
    <w:rsid w:val="00082E07"/>
    <w:rsid w:val="000D4F19"/>
    <w:rsid w:val="000E1FE2"/>
    <w:rsid w:val="000E2911"/>
    <w:rsid w:val="000E479D"/>
    <w:rsid w:val="000E6A33"/>
    <w:rsid w:val="000F4B38"/>
    <w:rsid w:val="001134B7"/>
    <w:rsid w:val="0013714D"/>
    <w:rsid w:val="00143DD9"/>
    <w:rsid w:val="00144F10"/>
    <w:rsid w:val="00152F55"/>
    <w:rsid w:val="00174705"/>
    <w:rsid w:val="00186A5B"/>
    <w:rsid w:val="001B66A2"/>
    <w:rsid w:val="001D1351"/>
    <w:rsid w:val="001E0052"/>
    <w:rsid w:val="001F2C91"/>
    <w:rsid w:val="001F46FD"/>
    <w:rsid w:val="001F6265"/>
    <w:rsid w:val="00233130"/>
    <w:rsid w:val="002B3FA6"/>
    <w:rsid w:val="002B4E34"/>
    <w:rsid w:val="003030C7"/>
    <w:rsid w:val="003122E0"/>
    <w:rsid w:val="00337ED0"/>
    <w:rsid w:val="00340966"/>
    <w:rsid w:val="003460DE"/>
    <w:rsid w:val="003537D0"/>
    <w:rsid w:val="00374F49"/>
    <w:rsid w:val="003E7EE3"/>
    <w:rsid w:val="00406052"/>
    <w:rsid w:val="004253E3"/>
    <w:rsid w:val="0044751D"/>
    <w:rsid w:val="00451B2C"/>
    <w:rsid w:val="004669C0"/>
    <w:rsid w:val="00473332"/>
    <w:rsid w:val="00482CF6"/>
    <w:rsid w:val="004933B4"/>
    <w:rsid w:val="004B0423"/>
    <w:rsid w:val="004B47C8"/>
    <w:rsid w:val="004C4A83"/>
    <w:rsid w:val="004C5DE4"/>
    <w:rsid w:val="004E0C3B"/>
    <w:rsid w:val="004E0D3A"/>
    <w:rsid w:val="004F7785"/>
    <w:rsid w:val="0051178E"/>
    <w:rsid w:val="00520B8B"/>
    <w:rsid w:val="005561DF"/>
    <w:rsid w:val="0056305B"/>
    <w:rsid w:val="005971EA"/>
    <w:rsid w:val="005979AB"/>
    <w:rsid w:val="005C1873"/>
    <w:rsid w:val="005D10C3"/>
    <w:rsid w:val="005D3423"/>
    <w:rsid w:val="005E52BF"/>
    <w:rsid w:val="005F4EDF"/>
    <w:rsid w:val="00603B24"/>
    <w:rsid w:val="00645005"/>
    <w:rsid w:val="0065793F"/>
    <w:rsid w:val="00661E69"/>
    <w:rsid w:val="00682455"/>
    <w:rsid w:val="00691571"/>
    <w:rsid w:val="00693593"/>
    <w:rsid w:val="006947C6"/>
    <w:rsid w:val="00696CB2"/>
    <w:rsid w:val="006C27D1"/>
    <w:rsid w:val="006F1B2A"/>
    <w:rsid w:val="00705B22"/>
    <w:rsid w:val="00705F47"/>
    <w:rsid w:val="00707B97"/>
    <w:rsid w:val="00715EBF"/>
    <w:rsid w:val="0074286C"/>
    <w:rsid w:val="00743787"/>
    <w:rsid w:val="007449C8"/>
    <w:rsid w:val="007A0878"/>
    <w:rsid w:val="007A5181"/>
    <w:rsid w:val="007C0C3C"/>
    <w:rsid w:val="007C232B"/>
    <w:rsid w:val="007D475A"/>
    <w:rsid w:val="007F0121"/>
    <w:rsid w:val="007F5584"/>
    <w:rsid w:val="008201C0"/>
    <w:rsid w:val="008246A5"/>
    <w:rsid w:val="00832C08"/>
    <w:rsid w:val="00837EEB"/>
    <w:rsid w:val="008608DA"/>
    <w:rsid w:val="0086176D"/>
    <w:rsid w:val="008625F0"/>
    <w:rsid w:val="008708A0"/>
    <w:rsid w:val="0089336A"/>
    <w:rsid w:val="008A73BD"/>
    <w:rsid w:val="008C3D03"/>
    <w:rsid w:val="008F09EF"/>
    <w:rsid w:val="008F46FF"/>
    <w:rsid w:val="00900353"/>
    <w:rsid w:val="00910755"/>
    <w:rsid w:val="00914E40"/>
    <w:rsid w:val="00916FF2"/>
    <w:rsid w:val="00920249"/>
    <w:rsid w:val="0092569F"/>
    <w:rsid w:val="0093550B"/>
    <w:rsid w:val="00972701"/>
    <w:rsid w:val="00973FCF"/>
    <w:rsid w:val="009957D1"/>
    <w:rsid w:val="009B1562"/>
    <w:rsid w:val="009B2132"/>
    <w:rsid w:val="009C2F15"/>
    <w:rsid w:val="009D3DEC"/>
    <w:rsid w:val="009F6B37"/>
    <w:rsid w:val="00A0677A"/>
    <w:rsid w:val="00A13C6F"/>
    <w:rsid w:val="00A26CBA"/>
    <w:rsid w:val="00A503F2"/>
    <w:rsid w:val="00A51ACB"/>
    <w:rsid w:val="00A52B5F"/>
    <w:rsid w:val="00AA69AB"/>
    <w:rsid w:val="00AB0901"/>
    <w:rsid w:val="00AB0C3D"/>
    <w:rsid w:val="00AB3909"/>
    <w:rsid w:val="00AC2CEA"/>
    <w:rsid w:val="00AE56D5"/>
    <w:rsid w:val="00AF56CE"/>
    <w:rsid w:val="00B00C01"/>
    <w:rsid w:val="00B03D5E"/>
    <w:rsid w:val="00B1700F"/>
    <w:rsid w:val="00B33C1F"/>
    <w:rsid w:val="00B4431A"/>
    <w:rsid w:val="00B63392"/>
    <w:rsid w:val="00B775E5"/>
    <w:rsid w:val="00BA4654"/>
    <w:rsid w:val="00BB55E5"/>
    <w:rsid w:val="00BB7B56"/>
    <w:rsid w:val="00BD207A"/>
    <w:rsid w:val="00BD444A"/>
    <w:rsid w:val="00BE5914"/>
    <w:rsid w:val="00BF3F21"/>
    <w:rsid w:val="00C0054B"/>
    <w:rsid w:val="00C1673D"/>
    <w:rsid w:val="00C4669D"/>
    <w:rsid w:val="00CA0BBE"/>
    <w:rsid w:val="00CC1F4D"/>
    <w:rsid w:val="00CE45FF"/>
    <w:rsid w:val="00D0409F"/>
    <w:rsid w:val="00D06F18"/>
    <w:rsid w:val="00D211D2"/>
    <w:rsid w:val="00D41CA0"/>
    <w:rsid w:val="00D63689"/>
    <w:rsid w:val="00DC3FFC"/>
    <w:rsid w:val="00E01220"/>
    <w:rsid w:val="00E11490"/>
    <w:rsid w:val="00E17C9C"/>
    <w:rsid w:val="00E36D5E"/>
    <w:rsid w:val="00EA01ED"/>
    <w:rsid w:val="00EA187B"/>
    <w:rsid w:val="00EB1026"/>
    <w:rsid w:val="00EB7CE2"/>
    <w:rsid w:val="00ED7186"/>
    <w:rsid w:val="00EE4FD7"/>
    <w:rsid w:val="00EE7A33"/>
    <w:rsid w:val="00F0427F"/>
    <w:rsid w:val="00F335DB"/>
    <w:rsid w:val="00F446B6"/>
    <w:rsid w:val="00F447E2"/>
    <w:rsid w:val="00F53FEF"/>
    <w:rsid w:val="00F5438E"/>
    <w:rsid w:val="00F558E3"/>
    <w:rsid w:val="00F5595B"/>
    <w:rsid w:val="00F57E0F"/>
    <w:rsid w:val="00F677F7"/>
    <w:rsid w:val="00F706ED"/>
    <w:rsid w:val="00F842BF"/>
    <w:rsid w:val="00F92C3D"/>
    <w:rsid w:val="00FA0243"/>
    <w:rsid w:val="00FE06E3"/>
    <w:rsid w:val="00FE1727"/>
    <w:rsid w:val="00FE3A5F"/>
    <w:rsid w:val="00FF27F4"/>
    <w:rsid w:val="00FF3E74"/>
    <w:rsid w:val="00FF43B9"/>
  </w:rsids>
  <m:mathPr>
    <m:mathFont m:val="Cambria Math"/>
    <m:brkBin m:val="before"/>
    <m:brkBinSub m:val="--"/>
    <m:smallFrac m:val="0"/>
    <m:dispDef/>
    <m:lMargin m:val="1440"/>
    <m:rMargin m:val="144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15:docId w15:val="{F5816562-314E-454F-888F-5C72C667C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00F"/>
    <w:rPr>
      <w:sz w:val="20"/>
      <w:szCs w:val="20"/>
      <w:lang w:eastAsia="ja-JP"/>
    </w:rPr>
  </w:style>
  <w:style w:type="paragraph" w:styleId="Heading1">
    <w:name w:val="heading 1"/>
    <w:basedOn w:val="Normal"/>
    <w:next w:val="Normal"/>
    <w:link w:val="Heading1Char"/>
    <w:uiPriority w:val="9"/>
    <w:qFormat/>
    <w:rsid w:val="00B1700F"/>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B1700F"/>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rsid w:val="00B1700F"/>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unhideWhenUsed/>
    <w:qFormat/>
    <w:rsid w:val="00B1700F"/>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unhideWhenUsed/>
    <w:qFormat/>
    <w:rsid w:val="00B1700F"/>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rsid w:val="00B1700F"/>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1700F"/>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1700F"/>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1700F"/>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170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1700F"/>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1700F"/>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1700F"/>
    <w:pPr>
      <w:spacing w:after="480"/>
    </w:pPr>
    <w:rPr>
      <w:i/>
      <w:color w:val="424456" w:themeColor="text2"/>
      <w:sz w:val="24"/>
      <w:szCs w:val="24"/>
    </w:rPr>
  </w:style>
  <w:style w:type="character" w:customStyle="1" w:styleId="SubtitleChar">
    <w:name w:val="Subtitle Char"/>
    <w:basedOn w:val="DefaultParagraphFont"/>
    <w:link w:val="Subtitle"/>
    <w:uiPriority w:val="11"/>
    <w:rsid w:val="00B1700F"/>
    <w:rPr>
      <w:i/>
      <w:color w:val="424456" w:themeColor="text2"/>
      <w:sz w:val="24"/>
      <w:szCs w:val="24"/>
      <w:lang w:eastAsia="ja-JP"/>
    </w:rPr>
  </w:style>
  <w:style w:type="character" w:styleId="IntenseEmphasis">
    <w:name w:val="Intense Emphasis"/>
    <w:basedOn w:val="DefaultParagraphFont"/>
    <w:uiPriority w:val="21"/>
    <w:qFormat/>
    <w:rsid w:val="00B1700F"/>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B1700F"/>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sid w:val="00B1700F"/>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sid w:val="00B1700F"/>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rsid w:val="00B1700F"/>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rsid w:val="00B1700F"/>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sid w:val="00B1700F"/>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1700F"/>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1700F"/>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1700F"/>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1700F"/>
    <w:rPr>
      <w:b/>
      <w:bCs/>
    </w:rPr>
  </w:style>
  <w:style w:type="paragraph" w:styleId="BlockText">
    <w:name w:val="Block Text"/>
    <w:basedOn w:val="Normal"/>
    <w:uiPriority w:val="3"/>
    <w:semiHidden/>
    <w:unhideWhenUsed/>
    <w:rsid w:val="00B1700F"/>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1700F"/>
    <w:rPr>
      <w:rFonts w:asciiTheme="minorHAnsi" w:hAnsiTheme="minorHAnsi"/>
      <w:i/>
      <w:color w:val="006666"/>
    </w:rPr>
  </w:style>
  <w:style w:type="character" w:styleId="IntenseReference">
    <w:name w:val="Intense Reference"/>
    <w:basedOn w:val="DefaultParagraphFont"/>
    <w:uiPriority w:val="32"/>
    <w:qFormat/>
    <w:rsid w:val="00B1700F"/>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1700F"/>
    <w:rPr>
      <w:rFonts w:cs="Times New Roman"/>
      <w:i/>
      <w:color w:val="4E4F89"/>
    </w:rPr>
  </w:style>
  <w:style w:type="character" w:styleId="Emphasis">
    <w:name w:val="Emphasis"/>
    <w:uiPriority w:val="20"/>
    <w:qFormat/>
    <w:rsid w:val="00B1700F"/>
    <w:rPr>
      <w:rFonts w:asciiTheme="minorHAnsi" w:hAnsiTheme="minorHAnsi"/>
      <w:b/>
      <w:color w:val="438086" w:themeColor="accent2"/>
      <w:spacing w:val="10"/>
    </w:rPr>
  </w:style>
  <w:style w:type="character" w:styleId="BookTitle">
    <w:name w:val="Book Title"/>
    <w:basedOn w:val="DefaultParagraphFont"/>
    <w:uiPriority w:val="33"/>
    <w:qFormat/>
    <w:rsid w:val="00B1700F"/>
    <w:rPr>
      <w:rFonts w:ascii="Cambria" w:hAnsi="Cambria" w:cs="Times New Roman"/>
      <w:i/>
      <w:color w:val="000000"/>
      <w:sz w:val="20"/>
      <w:szCs w:val="20"/>
    </w:rPr>
  </w:style>
  <w:style w:type="paragraph" w:styleId="Header">
    <w:name w:val="header"/>
    <w:basedOn w:val="Normal"/>
    <w:link w:val="HeaderChar"/>
    <w:uiPriority w:val="99"/>
    <w:unhideWhenUsed/>
    <w:rsid w:val="00B1700F"/>
    <w:pPr>
      <w:tabs>
        <w:tab w:val="center" w:pos="4320"/>
        <w:tab w:val="right" w:pos="8640"/>
      </w:tabs>
    </w:pPr>
  </w:style>
  <w:style w:type="character" w:customStyle="1" w:styleId="HeaderChar">
    <w:name w:val="Header Char"/>
    <w:basedOn w:val="DefaultParagraphFont"/>
    <w:link w:val="Header"/>
    <w:uiPriority w:val="99"/>
    <w:rsid w:val="00B1700F"/>
    <w:rPr>
      <w:sz w:val="20"/>
      <w:szCs w:val="20"/>
      <w:lang w:eastAsia="ja-JP"/>
    </w:rPr>
  </w:style>
  <w:style w:type="paragraph" w:styleId="Footer">
    <w:name w:val="footer"/>
    <w:basedOn w:val="Normal"/>
    <w:link w:val="FooterChar"/>
    <w:uiPriority w:val="99"/>
    <w:unhideWhenUsed/>
    <w:rsid w:val="00B1700F"/>
    <w:pPr>
      <w:tabs>
        <w:tab w:val="center" w:pos="4320"/>
        <w:tab w:val="right" w:pos="8640"/>
      </w:tabs>
    </w:pPr>
  </w:style>
  <w:style w:type="character" w:customStyle="1" w:styleId="FooterChar">
    <w:name w:val="Footer Char"/>
    <w:basedOn w:val="DefaultParagraphFont"/>
    <w:link w:val="Footer"/>
    <w:uiPriority w:val="99"/>
    <w:rsid w:val="00B1700F"/>
    <w:rPr>
      <w:sz w:val="20"/>
      <w:szCs w:val="20"/>
      <w:lang w:eastAsia="ja-JP"/>
    </w:rPr>
  </w:style>
  <w:style w:type="paragraph" w:styleId="NormalIndent">
    <w:name w:val="Normal Indent"/>
    <w:basedOn w:val="Normal"/>
    <w:uiPriority w:val="99"/>
    <w:unhideWhenUsed/>
    <w:rsid w:val="00B1700F"/>
    <w:pPr>
      <w:ind w:left="720"/>
      <w:contextualSpacing/>
    </w:pPr>
  </w:style>
  <w:style w:type="paragraph" w:styleId="IntenseQuote">
    <w:name w:val="Intense Quote"/>
    <w:basedOn w:val="Normal"/>
    <w:uiPriority w:val="30"/>
    <w:qFormat/>
    <w:rsid w:val="00B1700F"/>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1700F"/>
    <w:pPr>
      <w:numPr>
        <w:numId w:val="1"/>
      </w:numPr>
    </w:pPr>
  </w:style>
  <w:style w:type="numbering" w:customStyle="1" w:styleId="UrbanNumberedList">
    <w:name w:val="Urban Numbered List"/>
    <w:uiPriority w:val="99"/>
    <w:rsid w:val="00B1700F"/>
    <w:pPr>
      <w:numPr>
        <w:numId w:val="2"/>
      </w:numPr>
    </w:pPr>
  </w:style>
  <w:style w:type="paragraph" w:styleId="ListParagraph">
    <w:name w:val="List Paragraph"/>
    <w:basedOn w:val="Normal"/>
    <w:uiPriority w:val="34"/>
    <w:unhideWhenUsed/>
    <w:qFormat/>
    <w:rsid w:val="00B1700F"/>
    <w:pPr>
      <w:ind w:left="720"/>
      <w:contextualSpacing/>
    </w:pPr>
  </w:style>
  <w:style w:type="paragraph" w:styleId="NoSpacing">
    <w:name w:val="No Spacing"/>
    <w:basedOn w:val="Normal"/>
    <w:uiPriority w:val="1"/>
    <w:qFormat/>
    <w:rsid w:val="00B1700F"/>
    <w:pPr>
      <w:spacing w:after="0" w:line="240" w:lineRule="auto"/>
    </w:pPr>
    <w:rPr>
      <w:szCs w:val="32"/>
    </w:rPr>
  </w:style>
  <w:style w:type="character" w:styleId="PlaceholderText">
    <w:name w:val="Placeholder Text"/>
    <w:basedOn w:val="DefaultParagraphFont"/>
    <w:uiPriority w:val="99"/>
    <w:unhideWhenUsed/>
    <w:rsid w:val="00B1700F"/>
    <w:rPr>
      <w:color w:val="808080"/>
    </w:rPr>
  </w:style>
  <w:style w:type="paragraph" w:styleId="BalloonText">
    <w:name w:val="Balloon Text"/>
    <w:basedOn w:val="Normal"/>
    <w:link w:val="BalloonTextChar"/>
    <w:uiPriority w:val="99"/>
    <w:semiHidden/>
    <w:unhideWhenUsed/>
    <w:rsid w:val="00B17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0F"/>
    <w:rPr>
      <w:rFonts w:ascii="Tahoma" w:hAnsi="Tahoma" w:cs="Tahoma"/>
      <w:sz w:val="16"/>
      <w:szCs w:val="16"/>
      <w:lang w:eastAsia="ja-JP"/>
    </w:rPr>
  </w:style>
  <w:style w:type="paragraph" w:customStyle="1" w:styleId="HeaderEven">
    <w:name w:val="Header Even"/>
    <w:basedOn w:val="Header"/>
    <w:uiPriority w:val="39"/>
    <w:rsid w:val="00B1700F"/>
    <w:pPr>
      <w:pBdr>
        <w:bottom w:val="single" w:sz="4" w:space="1" w:color="auto"/>
      </w:pBdr>
    </w:pPr>
  </w:style>
  <w:style w:type="paragraph" w:customStyle="1" w:styleId="HeaderOdd">
    <w:name w:val="Header Odd"/>
    <w:basedOn w:val="Header"/>
    <w:uiPriority w:val="39"/>
    <w:rsid w:val="00B1700F"/>
    <w:pPr>
      <w:pBdr>
        <w:bottom w:val="single" w:sz="4" w:space="1" w:color="auto"/>
      </w:pBdr>
      <w:jc w:val="right"/>
    </w:pPr>
  </w:style>
  <w:style w:type="paragraph" w:customStyle="1" w:styleId="Bullet1">
    <w:name w:val="Bullet 1"/>
    <w:basedOn w:val="ListParagraph"/>
    <w:uiPriority w:val="38"/>
    <w:qFormat/>
    <w:rsid w:val="00B1700F"/>
    <w:pPr>
      <w:numPr>
        <w:numId w:val="3"/>
      </w:numPr>
      <w:spacing w:after="0"/>
    </w:pPr>
  </w:style>
  <w:style w:type="paragraph" w:customStyle="1" w:styleId="Bullet2">
    <w:name w:val="Bullet 2"/>
    <w:basedOn w:val="ListParagraph"/>
    <w:uiPriority w:val="38"/>
    <w:qFormat/>
    <w:rsid w:val="00B1700F"/>
    <w:pPr>
      <w:numPr>
        <w:ilvl w:val="1"/>
        <w:numId w:val="3"/>
      </w:numPr>
      <w:spacing w:after="0"/>
    </w:pPr>
  </w:style>
  <w:style w:type="paragraph" w:customStyle="1" w:styleId="Bullet3">
    <w:name w:val="Bullet 3"/>
    <w:basedOn w:val="ListParagraph"/>
    <w:uiPriority w:val="38"/>
    <w:qFormat/>
    <w:rsid w:val="00B1700F"/>
    <w:pPr>
      <w:numPr>
        <w:ilvl w:val="2"/>
        <w:numId w:val="3"/>
      </w:numPr>
      <w:spacing w:after="0"/>
    </w:pPr>
  </w:style>
  <w:style w:type="paragraph" w:customStyle="1" w:styleId="DefaultPlaceholderSubject10">
    <w:name w:val="DefaultPlaceholder_Subject10"/>
    <w:uiPriority w:val="39"/>
    <w:rsid w:val="00B1700F"/>
    <w:rPr>
      <w:i/>
      <w:color w:val="424456" w:themeColor="text2"/>
      <w:sz w:val="24"/>
      <w:szCs w:val="24"/>
    </w:rPr>
  </w:style>
  <w:style w:type="paragraph" w:customStyle="1" w:styleId="Category">
    <w:name w:val="Category"/>
    <w:basedOn w:val="Normal"/>
    <w:link w:val="CategoryChar"/>
    <w:uiPriority w:val="39"/>
    <w:qFormat/>
    <w:rsid w:val="00B1700F"/>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1700F"/>
    <w:pPr>
      <w:spacing w:after="120" w:line="240" w:lineRule="auto"/>
    </w:pPr>
    <w:rPr>
      <w:b/>
      <w:szCs w:val="22"/>
    </w:rPr>
  </w:style>
  <w:style w:type="character" w:customStyle="1" w:styleId="CategoryChar">
    <w:name w:val="Category Char"/>
    <w:basedOn w:val="DefaultParagraphFont"/>
    <w:link w:val="Category"/>
    <w:uiPriority w:val="39"/>
    <w:rsid w:val="00B1700F"/>
    <w:rPr>
      <w:rFonts w:cstheme="minorBidi"/>
      <w:caps/>
      <w:lang w:eastAsia="ja-JP"/>
    </w:rPr>
  </w:style>
  <w:style w:type="character" w:customStyle="1" w:styleId="CommentsChar">
    <w:name w:val="Comments Char"/>
    <w:basedOn w:val="DefaultParagraphFont"/>
    <w:link w:val="Comments"/>
    <w:uiPriority w:val="39"/>
    <w:rsid w:val="00B1700F"/>
    <w:rPr>
      <w:b/>
      <w:sz w:val="20"/>
      <w:lang w:eastAsia="ja-JP"/>
    </w:rPr>
  </w:style>
  <w:style w:type="paragraph" w:customStyle="1" w:styleId="CommentsText">
    <w:name w:val="Comments Text"/>
    <w:basedOn w:val="Normal"/>
    <w:uiPriority w:val="39"/>
    <w:qFormat/>
    <w:rsid w:val="00B1700F"/>
    <w:pPr>
      <w:spacing w:after="120" w:line="288" w:lineRule="auto"/>
    </w:pPr>
    <w:rPr>
      <w:szCs w:val="22"/>
    </w:rPr>
  </w:style>
  <w:style w:type="paragraph" w:styleId="TOC1">
    <w:name w:val="toc 1"/>
    <w:basedOn w:val="Normal"/>
    <w:next w:val="Normal"/>
    <w:autoRedefine/>
    <w:uiPriority w:val="39"/>
    <w:unhideWhenUsed/>
    <w:qFormat/>
    <w:rsid w:val="00B1700F"/>
    <w:rPr>
      <w:rFonts w:eastAsiaTheme="minorEastAsia" w:cstheme="minorBidi"/>
      <w:sz w:val="24"/>
      <w:szCs w:val="24"/>
    </w:rPr>
  </w:style>
  <w:style w:type="paragraph" w:styleId="TOC2">
    <w:name w:val="toc 2"/>
    <w:basedOn w:val="Normal"/>
    <w:next w:val="Normal"/>
    <w:autoRedefine/>
    <w:uiPriority w:val="39"/>
    <w:unhideWhenUsed/>
    <w:qFormat/>
    <w:rsid w:val="00B1700F"/>
    <w:pPr>
      <w:ind w:left="240"/>
    </w:pPr>
    <w:rPr>
      <w:rFonts w:eastAsiaTheme="minorEastAsia" w:cstheme="minorBidi"/>
      <w:sz w:val="24"/>
      <w:szCs w:val="24"/>
    </w:rPr>
  </w:style>
  <w:style w:type="character" w:styleId="Hyperlink">
    <w:name w:val="Hyperlink"/>
    <w:basedOn w:val="DefaultParagraphFont"/>
    <w:uiPriority w:val="99"/>
    <w:unhideWhenUsed/>
    <w:rsid w:val="00B1700F"/>
    <w:rPr>
      <w:color w:val="67AFBD" w:themeColor="hyperlink"/>
      <w:u w:val="single"/>
    </w:rPr>
  </w:style>
  <w:style w:type="paragraph" w:styleId="TOC3">
    <w:name w:val="toc 3"/>
    <w:basedOn w:val="Normal"/>
    <w:next w:val="Normal"/>
    <w:autoRedefine/>
    <w:uiPriority w:val="39"/>
    <w:unhideWhenUsed/>
    <w:rsid w:val="00B1700F"/>
    <w:pPr>
      <w:spacing w:after="100"/>
      <w:ind w:left="400"/>
    </w:pPr>
  </w:style>
  <w:style w:type="paragraph" w:styleId="TOCHeading">
    <w:name w:val="TOC Heading"/>
    <w:basedOn w:val="Heading1"/>
    <w:next w:val="Normal"/>
    <w:uiPriority w:val="39"/>
    <w:semiHidden/>
    <w:unhideWhenUsed/>
    <w:qFormat/>
    <w:rsid w:val="001E0052"/>
    <w:pPr>
      <w:keepNext/>
      <w:keepLines/>
      <w:pBdr>
        <w:bottom w:val="none" w:sz="0" w:space="0" w:color="auto"/>
      </w:pBdr>
      <w:spacing w:before="480" w:after="0"/>
      <w:outlineLvl w:val="9"/>
    </w:pPr>
    <w:rPr>
      <w:rFonts w:eastAsiaTheme="majorEastAsia" w:cstheme="majorBidi"/>
      <w:b/>
      <w:bCs/>
      <w:color w:val="3E3E67" w:themeColor="accent1" w:themeShade="BF"/>
      <w:sz w:val="28"/>
      <w:szCs w:val="28"/>
      <w:lang w:eastAsia="en-US"/>
    </w:rPr>
  </w:style>
  <w:style w:type="paragraph" w:styleId="DocumentMap">
    <w:name w:val="Document Map"/>
    <w:basedOn w:val="Normal"/>
    <w:link w:val="DocumentMapChar"/>
    <w:uiPriority w:val="99"/>
    <w:semiHidden/>
    <w:unhideWhenUsed/>
    <w:rsid w:val="003537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7D0"/>
    <w:rPr>
      <w:rFonts w:ascii="Tahoma" w:hAnsi="Tahoma" w:cs="Tahoma"/>
      <w:sz w:val="16"/>
      <w:szCs w:val="16"/>
      <w:lang w:eastAsia="ja-JP"/>
    </w:rPr>
  </w:style>
  <w:style w:type="paragraph" w:styleId="Quote">
    <w:name w:val="Quote"/>
    <w:basedOn w:val="Normal"/>
    <w:next w:val="Normal"/>
    <w:link w:val="QuoteChar"/>
    <w:uiPriority w:val="29"/>
    <w:qFormat/>
    <w:rsid w:val="00F335DB"/>
    <w:rPr>
      <w:i/>
      <w:iCs/>
      <w:color w:val="000000" w:themeColor="text1"/>
    </w:rPr>
  </w:style>
  <w:style w:type="character" w:customStyle="1" w:styleId="QuoteChar">
    <w:name w:val="Quote Char"/>
    <w:basedOn w:val="DefaultParagraphFont"/>
    <w:link w:val="Quote"/>
    <w:uiPriority w:val="29"/>
    <w:rsid w:val="00F335DB"/>
    <w:rPr>
      <w:i/>
      <w:iCs/>
      <w:color w:val="000000" w:themeColor="text1"/>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75991">
      <w:bodyDiv w:val="1"/>
      <w:marLeft w:val="0"/>
      <w:marRight w:val="0"/>
      <w:marTop w:val="0"/>
      <w:marBottom w:val="0"/>
      <w:divBdr>
        <w:top w:val="none" w:sz="0" w:space="0" w:color="auto"/>
        <w:left w:val="none" w:sz="0" w:space="0" w:color="auto"/>
        <w:bottom w:val="none" w:sz="0" w:space="0" w:color="auto"/>
        <w:right w:val="none" w:sz="0" w:space="0" w:color="auto"/>
      </w:divBdr>
    </w:div>
    <w:div w:id="626859398">
      <w:bodyDiv w:val="1"/>
      <w:marLeft w:val="0"/>
      <w:marRight w:val="0"/>
      <w:marTop w:val="0"/>
      <w:marBottom w:val="0"/>
      <w:divBdr>
        <w:top w:val="none" w:sz="0" w:space="0" w:color="auto"/>
        <w:left w:val="none" w:sz="0" w:space="0" w:color="auto"/>
        <w:bottom w:val="none" w:sz="0" w:space="0" w:color="auto"/>
        <w:right w:val="none" w:sz="0" w:space="0" w:color="auto"/>
      </w:divBdr>
    </w:div>
    <w:div w:id="194846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vsd"/><Relationship Id="rId21" Type="http://schemas.openxmlformats.org/officeDocument/2006/relationships/header" Target="header4.xml"/><Relationship Id="rId42" Type="http://schemas.openxmlformats.org/officeDocument/2006/relationships/package" Target="embeddings/Microsoft_Visio_Drawing4.vsdx"/><Relationship Id="rId47" Type="http://schemas.openxmlformats.org/officeDocument/2006/relationships/image" Target="media/image12.emf"/><Relationship Id="rId63" Type="http://schemas.openxmlformats.org/officeDocument/2006/relationships/footer" Target="footer15.xml"/><Relationship Id="rId68" Type="http://schemas.openxmlformats.org/officeDocument/2006/relationships/footer" Target="footer1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package" Target="embeddings/Microsoft_Visio_Drawing3.vsdx"/><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7.emf"/><Relationship Id="rId37" Type="http://schemas.openxmlformats.org/officeDocument/2006/relationships/oleObject" Target="embeddings/Microsoft_Visio_2003-2010_Drawing4.vsd"/><Relationship Id="rId40" Type="http://schemas.openxmlformats.org/officeDocument/2006/relationships/oleObject" Target="embeddings/Microsoft_Visio_2003-2010_Drawing5.vsd"/><Relationship Id="rId45" Type="http://schemas.openxmlformats.org/officeDocument/2006/relationships/footer" Target="footer11.xml"/><Relationship Id="rId53" Type="http://schemas.openxmlformats.org/officeDocument/2006/relationships/package" Target="embeddings/Microsoft_Visio_Drawing7.vsdx"/><Relationship Id="rId58" Type="http://schemas.openxmlformats.org/officeDocument/2006/relationships/oleObject" Target="embeddings/Microsoft_Visio_2003-2010_Drawing7.vsd"/><Relationship Id="rId66" Type="http://schemas.openxmlformats.org/officeDocument/2006/relationships/footer" Target="footer16.xml"/><Relationship Id="rId5" Type="http://schemas.openxmlformats.org/officeDocument/2006/relationships/styles" Target="styles.xml"/><Relationship Id="rId61" Type="http://schemas.openxmlformats.org/officeDocument/2006/relationships/image" Target="media/image18.emf"/><Relationship Id="rId19" Type="http://schemas.openxmlformats.org/officeDocument/2006/relationships/image" Target="media/image3.emf"/><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footer" Target="footer9.xml"/><Relationship Id="rId43" Type="http://schemas.openxmlformats.org/officeDocument/2006/relationships/image" Target="media/image11.emf"/><Relationship Id="rId48" Type="http://schemas.openxmlformats.org/officeDocument/2006/relationships/oleObject" Target="embeddings/Microsoft_Visio_2003-2010_Drawing6.vsd"/><Relationship Id="rId56" Type="http://schemas.openxmlformats.org/officeDocument/2006/relationships/package" Target="embeddings/Microsoft_Visio_Drawing8.vsdx"/><Relationship Id="rId64" Type="http://schemas.openxmlformats.org/officeDocument/2006/relationships/image" Target="media/image19.emf"/><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package" Target="embeddings/Microsoft_Visio_Drawing6.vsdx"/><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package" Target="embeddings/Microsoft_Visio_Drawing1.vsdx"/><Relationship Id="rId25" Type="http://schemas.openxmlformats.org/officeDocument/2006/relationships/image" Target="media/image5.emf"/><Relationship Id="rId33" Type="http://schemas.openxmlformats.org/officeDocument/2006/relationships/oleObject" Target="embeddings/Microsoft_Visio_2003-2010_Drawing3.vsd"/><Relationship Id="rId38" Type="http://schemas.openxmlformats.org/officeDocument/2006/relationships/footer" Target="footer10.xml"/><Relationship Id="rId46" Type="http://schemas.openxmlformats.org/officeDocument/2006/relationships/footer" Target="footer12.xml"/><Relationship Id="rId59" Type="http://schemas.openxmlformats.org/officeDocument/2006/relationships/image" Target="media/image17.emf"/><Relationship Id="rId67" Type="http://schemas.openxmlformats.org/officeDocument/2006/relationships/footer" Target="footer17.xml"/><Relationship Id="rId20" Type="http://schemas.openxmlformats.org/officeDocument/2006/relationships/oleObject" Target="embeddings/Microsoft_Visio_2003-2010_Drawing1.vsd"/><Relationship Id="rId41" Type="http://schemas.openxmlformats.org/officeDocument/2006/relationships/image" Target="media/image10.emf"/><Relationship Id="rId54" Type="http://schemas.openxmlformats.org/officeDocument/2006/relationships/footer" Target="footer14.xml"/><Relationship Id="rId62" Type="http://schemas.openxmlformats.org/officeDocument/2006/relationships/oleObject" Target="embeddings/Microsoft_Visio_2003-2010_Drawing9.vsd"/><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Drawing2.vsdx"/><Relationship Id="rId28" Type="http://schemas.openxmlformats.org/officeDocument/2006/relationships/image" Target="media/image6.emf"/><Relationship Id="rId36" Type="http://schemas.openxmlformats.org/officeDocument/2006/relationships/image" Target="media/image8.emf"/><Relationship Id="rId49" Type="http://schemas.openxmlformats.org/officeDocument/2006/relationships/footer" Target="footer13.xml"/><Relationship Id="rId57" Type="http://schemas.openxmlformats.org/officeDocument/2006/relationships/image" Target="media/image16.emf"/><Relationship Id="rId10" Type="http://schemas.openxmlformats.org/officeDocument/2006/relationships/image" Target="media/image1.png"/><Relationship Id="rId31" Type="http://schemas.openxmlformats.org/officeDocument/2006/relationships/footer" Target="footer7.xml"/><Relationship Id="rId44" Type="http://schemas.openxmlformats.org/officeDocument/2006/relationships/package" Target="embeddings/Microsoft_Visio_Drawing5.vsdx"/><Relationship Id="rId52" Type="http://schemas.openxmlformats.org/officeDocument/2006/relationships/image" Target="media/image14.emf"/><Relationship Id="rId60" Type="http://schemas.openxmlformats.org/officeDocument/2006/relationships/oleObject" Target="embeddings/Microsoft_Visio_2003-2010_Drawing8.vsd"/><Relationship Id="rId65" Type="http://schemas.openxmlformats.org/officeDocument/2006/relationships/oleObject" Target="embeddings/Microsoft_Visio_2003-2010_Drawing10.vsd"/><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9.emf"/><Relationship Id="rId34" Type="http://schemas.openxmlformats.org/officeDocument/2006/relationships/footer" Target="footer8.xml"/><Relationship Id="rId50" Type="http://schemas.openxmlformats.org/officeDocument/2006/relationships/image" Target="media/image13.emf"/><Relationship Id="rId55"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3326\AppData\Roaming\Microsoft\Templates\Urban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2.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3.xml><?xml version="1.0" encoding="utf-8"?>
<ds:datastoreItem xmlns:ds="http://schemas.openxmlformats.org/officeDocument/2006/customXml" ds:itemID="{8BEE8BBC-79D3-41E2-BDC7-EA8EEA74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UrbanReport</Template>
  <TotalTime>88</TotalTime>
  <Pages>1</Pages>
  <Words>4961</Words>
  <Characters>28283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Parts and Service System</vt:lpstr>
    </vt:vector>
  </TitlesOfParts>
  <Company>Hewlett-Packard</Company>
  <LinksUpToDate>false</LinksUpToDate>
  <CharactersWithSpaces>33178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Parts and Service System</dc:title>
  <dc:subject>An analysis by Revivify</dc:subject>
  <dc:creator>Revivify</dc:creator>
  <cp:lastModifiedBy>Mohammad Aslam</cp:lastModifiedBy>
  <cp:revision>13</cp:revision>
  <cp:lastPrinted>2013-10-08T23:47:00Z</cp:lastPrinted>
  <dcterms:created xsi:type="dcterms:W3CDTF">2013-10-09T03:48:00Z</dcterms:created>
  <dcterms:modified xsi:type="dcterms:W3CDTF">2013-10-09T10:57:00Z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